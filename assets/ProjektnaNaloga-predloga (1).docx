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8425" w14:textId="5299112D" w:rsidR="0033166D" w:rsidRPr="006B4D30" w:rsidRDefault="00B210BC" w:rsidP="00F94065">
      <w:pPr>
        <w:jc w:val="center"/>
        <w:rPr>
          <w:rFonts w:cs="Calibri"/>
          <w:color w:val="006A8E"/>
        </w:rPr>
      </w:pPr>
      <w:r w:rsidRPr="006B4D30">
        <w:rPr>
          <w:rFonts w:cs="Calibri"/>
          <w:noProof/>
          <w:lang w:eastAsia="sl-SI"/>
        </w:rPr>
        <w:drawing>
          <wp:inline distT="0" distB="0" distL="0" distR="0" wp14:anchorId="78F4743B" wp14:editId="28E01DA1">
            <wp:extent cx="2011045" cy="1087755"/>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um-fe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045" cy="1087755"/>
                    </a:xfrm>
                    <a:prstGeom prst="rect">
                      <a:avLst/>
                    </a:prstGeom>
                    <a:noFill/>
                    <a:ln>
                      <a:noFill/>
                    </a:ln>
                  </pic:spPr>
                </pic:pic>
              </a:graphicData>
            </a:graphic>
          </wp:inline>
        </w:drawing>
      </w:r>
      <w:r w:rsidR="0033166D" w:rsidRPr="006B4D30">
        <w:rPr>
          <w:rFonts w:cs="Calibri"/>
          <w:color w:val="006A8E"/>
        </w:rPr>
        <w:br/>
      </w:r>
    </w:p>
    <w:p w14:paraId="474E495C" w14:textId="77777777" w:rsidR="002B38D9" w:rsidRPr="006B4D30" w:rsidRDefault="002B38D9" w:rsidP="00BE546D">
      <w:pPr>
        <w:rPr>
          <w:rFonts w:cs="Calibri"/>
        </w:rPr>
      </w:pPr>
    </w:p>
    <w:p w14:paraId="21611C50" w14:textId="77777777" w:rsidR="002B38D9" w:rsidRPr="006B4D30" w:rsidRDefault="002B38D9" w:rsidP="00BE546D">
      <w:pPr>
        <w:rPr>
          <w:rFonts w:cs="Calibri"/>
          <w:sz w:val="28"/>
          <w:u w:val="single"/>
        </w:rPr>
      </w:pPr>
    </w:p>
    <w:p w14:paraId="2587E89B" w14:textId="77777777" w:rsidR="002B38D9" w:rsidRPr="006B4D30" w:rsidRDefault="002B38D9" w:rsidP="00BE546D">
      <w:pPr>
        <w:pStyle w:val="Subtitle"/>
        <w:rPr>
          <w:rFonts w:cs="Calibri"/>
        </w:rPr>
      </w:pPr>
    </w:p>
    <w:p w14:paraId="69F336FB" w14:textId="77777777" w:rsidR="002B38D9" w:rsidRPr="006B4D30" w:rsidRDefault="002B38D9" w:rsidP="00BE546D">
      <w:pPr>
        <w:pStyle w:val="Subtitle"/>
        <w:rPr>
          <w:rFonts w:cs="Calibri"/>
        </w:rPr>
      </w:pPr>
    </w:p>
    <w:p w14:paraId="32912FA0" w14:textId="77777777" w:rsidR="002B38D9" w:rsidRPr="006B4D30" w:rsidRDefault="002B38D9" w:rsidP="00BE546D">
      <w:pPr>
        <w:pStyle w:val="Subtitle"/>
        <w:rPr>
          <w:rFonts w:cs="Calibri"/>
        </w:rPr>
      </w:pPr>
    </w:p>
    <w:p w14:paraId="06DCCAF2" w14:textId="77777777" w:rsidR="00254728" w:rsidRPr="006B4D30" w:rsidRDefault="00254728" w:rsidP="00BE546D">
      <w:pPr>
        <w:pStyle w:val="Subtitle"/>
        <w:rPr>
          <w:rFonts w:cs="Calibri"/>
        </w:rPr>
      </w:pPr>
    </w:p>
    <w:p w14:paraId="5F6253C5" w14:textId="491BCCAB" w:rsidR="002B38D9" w:rsidRPr="006B4D30" w:rsidRDefault="006D5667" w:rsidP="00BE546D">
      <w:pPr>
        <w:pStyle w:val="Subtitle"/>
        <w:rPr>
          <w:rFonts w:cs="Calibri"/>
        </w:rPr>
      </w:pPr>
      <w:r w:rsidRPr="006B4D30">
        <w:rPr>
          <w:rFonts w:cs="Calibri"/>
        </w:rPr>
        <w:t>Ime Priimek</w:t>
      </w:r>
    </w:p>
    <w:p w14:paraId="5A348CB3" w14:textId="77777777" w:rsidR="002B38D9" w:rsidRPr="006B4D30" w:rsidRDefault="002B38D9" w:rsidP="00BE546D">
      <w:pPr>
        <w:rPr>
          <w:rFonts w:cs="Calibri"/>
        </w:rPr>
      </w:pPr>
    </w:p>
    <w:p w14:paraId="2D068A97" w14:textId="5BFC7ABC" w:rsidR="002B38D9" w:rsidRPr="006B4D30" w:rsidRDefault="006D5667" w:rsidP="00BE546D">
      <w:pPr>
        <w:pStyle w:val="Title"/>
        <w:rPr>
          <w:rFonts w:cs="Calibri"/>
          <w:sz w:val="52"/>
          <w:szCs w:val="52"/>
        </w:rPr>
      </w:pPr>
      <w:bookmarkStart w:id="0" w:name="_Hlk171932959"/>
      <w:r w:rsidRPr="006B4D30">
        <w:rPr>
          <w:rFonts w:cs="Calibri"/>
          <w:sz w:val="52"/>
          <w:szCs w:val="52"/>
        </w:rPr>
        <w:t>NASLOV</w:t>
      </w:r>
    </w:p>
    <w:bookmarkEnd w:id="0"/>
    <w:p w14:paraId="6EFF9B58" w14:textId="77777777" w:rsidR="002B38D9" w:rsidRPr="006B4D30" w:rsidRDefault="002B38D9" w:rsidP="00BE546D">
      <w:pPr>
        <w:rPr>
          <w:rFonts w:cs="Calibri"/>
        </w:rPr>
      </w:pPr>
    </w:p>
    <w:p w14:paraId="5EF76CAA" w14:textId="73E6E9A5" w:rsidR="002B38D9" w:rsidRPr="006B4D30" w:rsidRDefault="00A60193" w:rsidP="00BE546D">
      <w:pPr>
        <w:pStyle w:val="Subtitle"/>
        <w:rPr>
          <w:rFonts w:cs="Calibri"/>
        </w:rPr>
      </w:pPr>
      <w:r w:rsidRPr="006B4D30">
        <w:rPr>
          <w:rFonts w:cs="Calibri"/>
        </w:rPr>
        <w:t>Pr</w:t>
      </w:r>
      <w:r w:rsidR="002B38D9" w:rsidRPr="006B4D30">
        <w:rPr>
          <w:rFonts w:cs="Calibri"/>
        </w:rPr>
        <w:t>o</w:t>
      </w:r>
      <w:r w:rsidRPr="006B4D30">
        <w:rPr>
          <w:rFonts w:cs="Calibri"/>
        </w:rPr>
        <w:t>jektna naloga</w:t>
      </w:r>
    </w:p>
    <w:p w14:paraId="55108C99" w14:textId="77777777" w:rsidR="002B38D9" w:rsidRPr="006B4D30" w:rsidRDefault="002B38D9" w:rsidP="00BE546D">
      <w:pPr>
        <w:rPr>
          <w:rFonts w:cs="Calibri"/>
        </w:rPr>
      </w:pPr>
    </w:p>
    <w:p w14:paraId="76EEB76D" w14:textId="77777777" w:rsidR="002B38D9" w:rsidRPr="006B4D30" w:rsidRDefault="002B38D9" w:rsidP="00BE546D">
      <w:pPr>
        <w:rPr>
          <w:rFonts w:cs="Calibri"/>
        </w:rPr>
      </w:pPr>
    </w:p>
    <w:p w14:paraId="3EFFB560" w14:textId="77777777" w:rsidR="002B38D9" w:rsidRPr="006B4D30" w:rsidRDefault="002B38D9" w:rsidP="00BE546D">
      <w:pPr>
        <w:rPr>
          <w:rFonts w:cs="Calibri"/>
        </w:rPr>
      </w:pPr>
    </w:p>
    <w:p w14:paraId="72DE098D" w14:textId="77777777" w:rsidR="002B38D9" w:rsidRPr="006B4D30" w:rsidRDefault="002B38D9" w:rsidP="00BE546D">
      <w:pPr>
        <w:rPr>
          <w:rFonts w:cs="Calibri"/>
        </w:rPr>
      </w:pPr>
    </w:p>
    <w:p w14:paraId="4B2152B8" w14:textId="77777777" w:rsidR="002B38D9" w:rsidRPr="006B4D30" w:rsidRDefault="002B38D9" w:rsidP="00BE546D">
      <w:pPr>
        <w:rPr>
          <w:rFonts w:cs="Calibri"/>
        </w:rPr>
      </w:pPr>
    </w:p>
    <w:p w14:paraId="586F3748" w14:textId="77777777" w:rsidR="002B38D9" w:rsidRPr="006B4D30" w:rsidRDefault="002B38D9" w:rsidP="00BE546D">
      <w:pPr>
        <w:rPr>
          <w:rFonts w:cs="Calibri"/>
        </w:rPr>
      </w:pPr>
    </w:p>
    <w:p w14:paraId="3DA8A836" w14:textId="77777777" w:rsidR="002B38D9" w:rsidRPr="006B4D30" w:rsidRDefault="002B38D9" w:rsidP="00BE546D">
      <w:pPr>
        <w:rPr>
          <w:rFonts w:cs="Calibri"/>
        </w:rPr>
      </w:pPr>
    </w:p>
    <w:p w14:paraId="0A49FE68" w14:textId="77777777" w:rsidR="002B38D9" w:rsidRPr="006B4D30" w:rsidRDefault="002B38D9" w:rsidP="00BE546D">
      <w:pPr>
        <w:pStyle w:val="Subtitle"/>
        <w:rPr>
          <w:rFonts w:cs="Calibri"/>
        </w:rPr>
      </w:pPr>
    </w:p>
    <w:p w14:paraId="7784D86C" w14:textId="297EC96D" w:rsidR="009D695C" w:rsidRPr="006B4D30" w:rsidRDefault="002B38D9" w:rsidP="006D5667">
      <w:pPr>
        <w:pStyle w:val="Subtitle"/>
        <w:rPr>
          <w:rFonts w:cs="Calibri"/>
        </w:rPr>
        <w:sectPr w:rsidR="009D695C" w:rsidRPr="006B4D30" w:rsidSect="003D2EE2">
          <w:headerReference w:type="default" r:id="rId9"/>
          <w:footerReference w:type="default" r:id="rId10"/>
          <w:type w:val="continuous"/>
          <w:pgSz w:w="11901" w:h="16834" w:code="9"/>
          <w:pgMar w:top="1440" w:right="1440" w:bottom="1440" w:left="1440" w:header="708" w:footer="708" w:gutter="0"/>
          <w:pgNumType w:fmt="upperRoman" w:start="1"/>
          <w:cols w:space="708"/>
          <w:titlePg/>
          <w:docGrid w:linePitch="326"/>
        </w:sectPr>
      </w:pPr>
      <w:r w:rsidRPr="006B4D30">
        <w:rPr>
          <w:rFonts w:cs="Calibri"/>
        </w:rPr>
        <w:t xml:space="preserve">Maribor, </w:t>
      </w:r>
      <w:r w:rsidR="006D5667" w:rsidRPr="006B4D30">
        <w:rPr>
          <w:rFonts w:cs="Calibri"/>
        </w:rPr>
        <w:t xml:space="preserve">mesec </w:t>
      </w:r>
      <w:r w:rsidR="00A60193" w:rsidRPr="006B4D30">
        <w:rPr>
          <w:rFonts w:cs="Calibri"/>
        </w:rPr>
        <w:t>202</w:t>
      </w:r>
      <w:r w:rsidR="006D5667" w:rsidRPr="006B4D30">
        <w:rPr>
          <w:rFonts w:cs="Calibri"/>
        </w:rPr>
        <w:t>5</w:t>
      </w:r>
    </w:p>
    <w:p w14:paraId="3E0E48A4" w14:textId="5D760480" w:rsidR="006D5667" w:rsidRPr="00B32A3A" w:rsidRDefault="006D5667" w:rsidP="006D5667">
      <w:pPr>
        <w:pStyle w:val="TOCHeading"/>
        <w:rPr>
          <w:rStyle w:val="Strong"/>
          <w:rFonts w:ascii="Calibri" w:hAnsi="Calibri" w:cs="Calibri"/>
          <w:noProof/>
          <w:color w:val="auto"/>
          <w:lang w:val="sl-SI"/>
        </w:rPr>
      </w:pPr>
      <w:r w:rsidRPr="00B32A3A">
        <w:rPr>
          <w:rStyle w:val="Strong"/>
          <w:rFonts w:ascii="Calibri" w:hAnsi="Calibri" w:cs="Calibri"/>
          <w:noProof/>
          <w:color w:val="auto"/>
          <w:lang w:val="sl-SI"/>
        </w:rPr>
        <w:lastRenderedPageBreak/>
        <w:t>KAZALO VSEBINE</w:t>
      </w:r>
    </w:p>
    <w:p w14:paraId="0090D393" w14:textId="734466BD" w:rsidR="005312E7" w:rsidRPr="00B32A3A" w:rsidRDefault="005312E7" w:rsidP="00F03E62">
      <w:pPr>
        <w:rPr>
          <w:rStyle w:val="Strong"/>
          <w:rFonts w:cs="Calibri"/>
          <w:b w:val="0"/>
          <w:bCs w:val="0"/>
          <w:noProof/>
        </w:rPr>
      </w:pPr>
    </w:p>
    <w:sdt>
      <w:sdtPr>
        <w:rPr>
          <w:rFonts w:cs="Times New Roman"/>
          <w:caps w:val="0"/>
          <w:noProof w:val="0"/>
          <w:sz w:val="24"/>
          <w:szCs w:val="22"/>
        </w:rPr>
        <w:id w:val="703140712"/>
        <w:docPartObj>
          <w:docPartGallery w:val="Table of Contents"/>
          <w:docPartUnique/>
        </w:docPartObj>
      </w:sdtPr>
      <w:sdtEndPr>
        <w:rPr>
          <w:rFonts w:cs="Arial"/>
          <w:b w:val="0"/>
          <w:bCs w:val="0"/>
        </w:rPr>
      </w:sdtEndPr>
      <w:sdtContent>
        <w:p w14:paraId="1248723C" w14:textId="1A0CD4B5" w:rsidR="00720362" w:rsidRDefault="005351F4">
          <w:pPr>
            <w:pStyle w:val="TOC1"/>
            <w:rPr>
              <w:rFonts w:asciiTheme="minorHAnsi" w:eastAsiaTheme="minorEastAsia" w:hAnsiTheme="minorHAnsi" w:cstheme="minorBidi"/>
              <w:b w:val="0"/>
              <w:bCs w:val="0"/>
              <w:caps w:val="0"/>
              <w:kern w:val="2"/>
              <w:sz w:val="24"/>
              <w:szCs w:val="24"/>
              <w:lang w:val="en-SI" w:eastAsia="en-SI"/>
              <w14:ligatures w14:val="standardContextual"/>
            </w:rPr>
          </w:pPr>
          <w:r w:rsidRPr="00B32A3A">
            <w:fldChar w:fldCharType="begin"/>
          </w:r>
          <w:r w:rsidRPr="00B32A3A">
            <w:instrText xml:space="preserve"> TOC \o "1-3" \h \z \u </w:instrText>
          </w:r>
          <w:r w:rsidRPr="00B32A3A">
            <w:fldChar w:fldCharType="separate"/>
          </w:r>
          <w:hyperlink w:anchor="_Toc192167741" w:history="1">
            <w:r w:rsidR="00720362" w:rsidRPr="00A07A01">
              <w:rPr>
                <w:rStyle w:val="Hyperlink"/>
                <w:rFonts w:cs="Calibri"/>
              </w:rPr>
              <w:t>1  UVOD</w:t>
            </w:r>
            <w:r w:rsidR="00720362">
              <w:rPr>
                <w:webHidden/>
              </w:rPr>
              <w:tab/>
            </w:r>
            <w:r w:rsidR="00720362">
              <w:rPr>
                <w:webHidden/>
              </w:rPr>
              <w:fldChar w:fldCharType="begin"/>
            </w:r>
            <w:r w:rsidR="00720362">
              <w:rPr>
                <w:webHidden/>
              </w:rPr>
              <w:instrText xml:space="preserve"> PAGEREF _Toc192167741 \h </w:instrText>
            </w:r>
            <w:r w:rsidR="00720362">
              <w:rPr>
                <w:webHidden/>
              </w:rPr>
            </w:r>
            <w:r w:rsidR="00720362">
              <w:rPr>
                <w:webHidden/>
              </w:rPr>
              <w:fldChar w:fldCharType="separate"/>
            </w:r>
            <w:r w:rsidR="00720362">
              <w:rPr>
                <w:webHidden/>
              </w:rPr>
              <w:t>1</w:t>
            </w:r>
            <w:r w:rsidR="00720362">
              <w:rPr>
                <w:webHidden/>
              </w:rPr>
              <w:fldChar w:fldCharType="end"/>
            </w:r>
          </w:hyperlink>
        </w:p>
        <w:p w14:paraId="00532DC9" w14:textId="478249FE" w:rsidR="00720362" w:rsidRDefault="00720362">
          <w:pPr>
            <w:pStyle w:val="TOC1"/>
            <w:rPr>
              <w:rFonts w:asciiTheme="minorHAnsi" w:eastAsiaTheme="minorEastAsia" w:hAnsiTheme="minorHAnsi" w:cstheme="minorBidi"/>
              <w:b w:val="0"/>
              <w:bCs w:val="0"/>
              <w:caps w:val="0"/>
              <w:kern w:val="2"/>
              <w:sz w:val="24"/>
              <w:szCs w:val="24"/>
              <w:lang w:val="en-SI" w:eastAsia="en-SI"/>
              <w14:ligatures w14:val="standardContextual"/>
            </w:rPr>
          </w:pPr>
          <w:hyperlink w:anchor="_Toc192167742" w:history="1">
            <w:r w:rsidRPr="00A07A01">
              <w:rPr>
                <w:rStyle w:val="Hyperlink"/>
                <w:rFonts w:cs="Calibri"/>
              </w:rPr>
              <w:t>2  TEORETSKI PREGLED PODROČJA</w:t>
            </w:r>
            <w:r>
              <w:rPr>
                <w:webHidden/>
              </w:rPr>
              <w:tab/>
            </w:r>
            <w:r>
              <w:rPr>
                <w:webHidden/>
              </w:rPr>
              <w:fldChar w:fldCharType="begin"/>
            </w:r>
            <w:r>
              <w:rPr>
                <w:webHidden/>
              </w:rPr>
              <w:instrText xml:space="preserve"> PAGEREF _Toc192167742 \h </w:instrText>
            </w:r>
            <w:r>
              <w:rPr>
                <w:webHidden/>
              </w:rPr>
            </w:r>
            <w:r>
              <w:rPr>
                <w:webHidden/>
              </w:rPr>
              <w:fldChar w:fldCharType="separate"/>
            </w:r>
            <w:r>
              <w:rPr>
                <w:webHidden/>
              </w:rPr>
              <w:t>2</w:t>
            </w:r>
            <w:r>
              <w:rPr>
                <w:webHidden/>
              </w:rPr>
              <w:fldChar w:fldCharType="end"/>
            </w:r>
          </w:hyperlink>
        </w:p>
        <w:p w14:paraId="12101E29" w14:textId="67DB1C8A" w:rsidR="00720362" w:rsidRDefault="00720362">
          <w:pPr>
            <w:pStyle w:val="TOC2"/>
            <w:rPr>
              <w:rFonts w:asciiTheme="minorHAnsi" w:eastAsiaTheme="minorEastAsia" w:hAnsiTheme="minorHAnsi" w:cstheme="minorBidi"/>
              <w:b w:val="0"/>
              <w:bCs w:val="0"/>
              <w:kern w:val="2"/>
              <w:lang w:val="en-SI" w:eastAsia="en-SI"/>
              <w14:ligatures w14:val="standardContextual"/>
            </w:rPr>
          </w:pPr>
          <w:hyperlink w:anchor="_Toc192167743" w:history="1">
            <w:r w:rsidRPr="00A07A01">
              <w:rPr>
                <w:rStyle w:val="Hyperlink"/>
                <w:rFonts w:cs="Calibri"/>
              </w:rPr>
              <w:t>2.1  Podpoglavje 1</w:t>
            </w:r>
            <w:r>
              <w:rPr>
                <w:webHidden/>
              </w:rPr>
              <w:tab/>
            </w:r>
            <w:r>
              <w:rPr>
                <w:webHidden/>
              </w:rPr>
              <w:fldChar w:fldCharType="begin"/>
            </w:r>
            <w:r>
              <w:rPr>
                <w:webHidden/>
              </w:rPr>
              <w:instrText xml:space="preserve"> PAGEREF _Toc192167743 \h </w:instrText>
            </w:r>
            <w:r>
              <w:rPr>
                <w:webHidden/>
              </w:rPr>
            </w:r>
            <w:r>
              <w:rPr>
                <w:webHidden/>
              </w:rPr>
              <w:fldChar w:fldCharType="separate"/>
            </w:r>
            <w:r>
              <w:rPr>
                <w:webHidden/>
              </w:rPr>
              <w:t>2</w:t>
            </w:r>
            <w:r>
              <w:rPr>
                <w:webHidden/>
              </w:rPr>
              <w:fldChar w:fldCharType="end"/>
            </w:r>
          </w:hyperlink>
        </w:p>
        <w:p w14:paraId="0F61CFD5" w14:textId="16CED6BF" w:rsidR="00720362" w:rsidRDefault="00720362">
          <w:pPr>
            <w:pStyle w:val="TOC2"/>
            <w:rPr>
              <w:rFonts w:asciiTheme="minorHAnsi" w:eastAsiaTheme="minorEastAsia" w:hAnsiTheme="minorHAnsi" w:cstheme="minorBidi"/>
              <w:b w:val="0"/>
              <w:bCs w:val="0"/>
              <w:kern w:val="2"/>
              <w:lang w:val="en-SI" w:eastAsia="en-SI"/>
              <w14:ligatures w14:val="standardContextual"/>
            </w:rPr>
          </w:pPr>
          <w:hyperlink w:anchor="_Toc192167744" w:history="1">
            <w:r w:rsidRPr="00A07A01">
              <w:rPr>
                <w:rStyle w:val="Hyperlink"/>
                <w:rFonts w:cs="Calibri"/>
              </w:rPr>
              <w:t>2.2  Podpoglavje 2</w:t>
            </w:r>
            <w:r>
              <w:rPr>
                <w:webHidden/>
              </w:rPr>
              <w:tab/>
            </w:r>
            <w:r>
              <w:rPr>
                <w:webHidden/>
              </w:rPr>
              <w:fldChar w:fldCharType="begin"/>
            </w:r>
            <w:r>
              <w:rPr>
                <w:webHidden/>
              </w:rPr>
              <w:instrText xml:space="preserve"> PAGEREF _Toc192167744 \h </w:instrText>
            </w:r>
            <w:r>
              <w:rPr>
                <w:webHidden/>
              </w:rPr>
            </w:r>
            <w:r>
              <w:rPr>
                <w:webHidden/>
              </w:rPr>
              <w:fldChar w:fldCharType="separate"/>
            </w:r>
            <w:r>
              <w:rPr>
                <w:webHidden/>
              </w:rPr>
              <w:t>3</w:t>
            </w:r>
            <w:r>
              <w:rPr>
                <w:webHidden/>
              </w:rPr>
              <w:fldChar w:fldCharType="end"/>
            </w:r>
          </w:hyperlink>
        </w:p>
        <w:p w14:paraId="366EE46B" w14:textId="67C4CE25" w:rsidR="00720362" w:rsidRDefault="00720362">
          <w:pPr>
            <w:pStyle w:val="TOC2"/>
            <w:rPr>
              <w:rFonts w:asciiTheme="minorHAnsi" w:eastAsiaTheme="minorEastAsia" w:hAnsiTheme="minorHAnsi" w:cstheme="minorBidi"/>
              <w:b w:val="0"/>
              <w:bCs w:val="0"/>
              <w:kern w:val="2"/>
              <w:lang w:val="en-SI" w:eastAsia="en-SI"/>
              <w14:ligatures w14:val="standardContextual"/>
            </w:rPr>
          </w:pPr>
          <w:hyperlink w:anchor="_Toc192167745" w:history="1">
            <w:r w:rsidRPr="00A07A01">
              <w:rPr>
                <w:rStyle w:val="Hyperlink"/>
                <w:rFonts w:cs="Calibri"/>
              </w:rPr>
              <w:t>2.3   Podpoglavje 3</w:t>
            </w:r>
            <w:r>
              <w:rPr>
                <w:webHidden/>
              </w:rPr>
              <w:tab/>
            </w:r>
            <w:r>
              <w:rPr>
                <w:webHidden/>
              </w:rPr>
              <w:fldChar w:fldCharType="begin"/>
            </w:r>
            <w:r>
              <w:rPr>
                <w:webHidden/>
              </w:rPr>
              <w:instrText xml:space="preserve"> PAGEREF _Toc192167745 \h </w:instrText>
            </w:r>
            <w:r>
              <w:rPr>
                <w:webHidden/>
              </w:rPr>
            </w:r>
            <w:r>
              <w:rPr>
                <w:webHidden/>
              </w:rPr>
              <w:fldChar w:fldCharType="separate"/>
            </w:r>
            <w:r>
              <w:rPr>
                <w:webHidden/>
              </w:rPr>
              <w:t>4</w:t>
            </w:r>
            <w:r>
              <w:rPr>
                <w:webHidden/>
              </w:rPr>
              <w:fldChar w:fldCharType="end"/>
            </w:r>
          </w:hyperlink>
        </w:p>
        <w:p w14:paraId="573DB830" w14:textId="53ED691C" w:rsidR="00720362" w:rsidRDefault="00720362">
          <w:pPr>
            <w:pStyle w:val="TOC1"/>
            <w:rPr>
              <w:rFonts w:asciiTheme="minorHAnsi" w:eastAsiaTheme="minorEastAsia" w:hAnsiTheme="minorHAnsi" w:cstheme="minorBidi"/>
              <w:b w:val="0"/>
              <w:bCs w:val="0"/>
              <w:caps w:val="0"/>
              <w:kern w:val="2"/>
              <w:sz w:val="24"/>
              <w:szCs w:val="24"/>
              <w:lang w:val="en-SI" w:eastAsia="en-SI"/>
              <w14:ligatures w14:val="standardContextual"/>
            </w:rPr>
          </w:pPr>
          <w:hyperlink w:anchor="_Toc192167746" w:history="1">
            <w:r w:rsidRPr="00A07A01">
              <w:rPr>
                <w:rStyle w:val="Hyperlink"/>
                <w:rFonts w:cs="Calibri"/>
              </w:rPr>
              <w:t>3  metodologija</w:t>
            </w:r>
            <w:r>
              <w:rPr>
                <w:webHidden/>
              </w:rPr>
              <w:tab/>
            </w:r>
            <w:r>
              <w:rPr>
                <w:webHidden/>
              </w:rPr>
              <w:fldChar w:fldCharType="begin"/>
            </w:r>
            <w:r>
              <w:rPr>
                <w:webHidden/>
              </w:rPr>
              <w:instrText xml:space="preserve"> PAGEREF _Toc192167746 \h </w:instrText>
            </w:r>
            <w:r>
              <w:rPr>
                <w:webHidden/>
              </w:rPr>
            </w:r>
            <w:r>
              <w:rPr>
                <w:webHidden/>
              </w:rPr>
              <w:fldChar w:fldCharType="separate"/>
            </w:r>
            <w:r>
              <w:rPr>
                <w:webHidden/>
              </w:rPr>
              <w:t>5</w:t>
            </w:r>
            <w:r>
              <w:rPr>
                <w:webHidden/>
              </w:rPr>
              <w:fldChar w:fldCharType="end"/>
            </w:r>
          </w:hyperlink>
        </w:p>
        <w:p w14:paraId="75CFFB40" w14:textId="2840EDB6" w:rsidR="00720362" w:rsidRDefault="00720362">
          <w:pPr>
            <w:pStyle w:val="TOC1"/>
            <w:rPr>
              <w:rFonts w:asciiTheme="minorHAnsi" w:eastAsiaTheme="minorEastAsia" w:hAnsiTheme="minorHAnsi" w:cstheme="minorBidi"/>
              <w:b w:val="0"/>
              <w:bCs w:val="0"/>
              <w:caps w:val="0"/>
              <w:kern w:val="2"/>
              <w:sz w:val="24"/>
              <w:szCs w:val="24"/>
              <w:lang w:val="en-SI" w:eastAsia="en-SI"/>
              <w14:ligatures w14:val="standardContextual"/>
            </w:rPr>
          </w:pPr>
          <w:hyperlink w:anchor="_Toc192167747" w:history="1">
            <w:r w:rsidRPr="00A07A01">
              <w:rPr>
                <w:rStyle w:val="Hyperlink"/>
                <w:rFonts w:cs="Calibri"/>
              </w:rPr>
              <w:t>4  REZULTATI</w:t>
            </w:r>
            <w:r>
              <w:rPr>
                <w:webHidden/>
              </w:rPr>
              <w:tab/>
            </w:r>
            <w:r>
              <w:rPr>
                <w:webHidden/>
              </w:rPr>
              <w:fldChar w:fldCharType="begin"/>
            </w:r>
            <w:r>
              <w:rPr>
                <w:webHidden/>
              </w:rPr>
              <w:instrText xml:space="preserve"> PAGEREF _Toc192167747 \h </w:instrText>
            </w:r>
            <w:r>
              <w:rPr>
                <w:webHidden/>
              </w:rPr>
            </w:r>
            <w:r>
              <w:rPr>
                <w:webHidden/>
              </w:rPr>
              <w:fldChar w:fldCharType="separate"/>
            </w:r>
            <w:r>
              <w:rPr>
                <w:webHidden/>
              </w:rPr>
              <w:t>6</w:t>
            </w:r>
            <w:r>
              <w:rPr>
                <w:webHidden/>
              </w:rPr>
              <w:fldChar w:fldCharType="end"/>
            </w:r>
          </w:hyperlink>
        </w:p>
        <w:p w14:paraId="46E6C315" w14:textId="4CA08369" w:rsidR="00720362" w:rsidRDefault="00720362">
          <w:pPr>
            <w:pStyle w:val="TOC2"/>
            <w:rPr>
              <w:rFonts w:asciiTheme="minorHAnsi" w:eastAsiaTheme="minorEastAsia" w:hAnsiTheme="minorHAnsi" w:cstheme="minorBidi"/>
              <w:b w:val="0"/>
              <w:bCs w:val="0"/>
              <w:kern w:val="2"/>
              <w:lang w:val="en-SI" w:eastAsia="en-SI"/>
              <w14:ligatures w14:val="standardContextual"/>
            </w:rPr>
          </w:pPr>
          <w:hyperlink w:anchor="_Toc192167748" w:history="1">
            <w:r w:rsidRPr="00A07A01">
              <w:rPr>
                <w:rStyle w:val="Hyperlink"/>
                <w:rFonts w:cs="Calibri"/>
              </w:rPr>
              <w:t>4.1  Podpoglavje 1</w:t>
            </w:r>
            <w:r>
              <w:rPr>
                <w:webHidden/>
              </w:rPr>
              <w:tab/>
            </w:r>
            <w:r>
              <w:rPr>
                <w:webHidden/>
              </w:rPr>
              <w:fldChar w:fldCharType="begin"/>
            </w:r>
            <w:r>
              <w:rPr>
                <w:webHidden/>
              </w:rPr>
              <w:instrText xml:space="preserve"> PAGEREF _Toc192167748 \h </w:instrText>
            </w:r>
            <w:r>
              <w:rPr>
                <w:webHidden/>
              </w:rPr>
            </w:r>
            <w:r>
              <w:rPr>
                <w:webHidden/>
              </w:rPr>
              <w:fldChar w:fldCharType="separate"/>
            </w:r>
            <w:r>
              <w:rPr>
                <w:webHidden/>
              </w:rPr>
              <w:t>6</w:t>
            </w:r>
            <w:r>
              <w:rPr>
                <w:webHidden/>
              </w:rPr>
              <w:fldChar w:fldCharType="end"/>
            </w:r>
          </w:hyperlink>
        </w:p>
        <w:p w14:paraId="1DD6C7C9" w14:textId="0E95BFA2" w:rsidR="00720362" w:rsidRDefault="00720362">
          <w:pPr>
            <w:pStyle w:val="TOC2"/>
            <w:rPr>
              <w:rFonts w:asciiTheme="minorHAnsi" w:eastAsiaTheme="minorEastAsia" w:hAnsiTheme="minorHAnsi" w:cstheme="minorBidi"/>
              <w:b w:val="0"/>
              <w:bCs w:val="0"/>
              <w:kern w:val="2"/>
              <w:lang w:val="en-SI" w:eastAsia="en-SI"/>
              <w14:ligatures w14:val="standardContextual"/>
            </w:rPr>
          </w:pPr>
          <w:hyperlink w:anchor="_Toc192167749" w:history="1">
            <w:r w:rsidRPr="00A07A01">
              <w:rPr>
                <w:rStyle w:val="Hyperlink"/>
                <w:rFonts w:cs="Calibri"/>
              </w:rPr>
              <w:t>4.2  Podpoglavje 2</w:t>
            </w:r>
            <w:r>
              <w:rPr>
                <w:webHidden/>
              </w:rPr>
              <w:tab/>
            </w:r>
            <w:r>
              <w:rPr>
                <w:webHidden/>
              </w:rPr>
              <w:fldChar w:fldCharType="begin"/>
            </w:r>
            <w:r>
              <w:rPr>
                <w:webHidden/>
              </w:rPr>
              <w:instrText xml:space="preserve"> PAGEREF _Toc192167749 \h </w:instrText>
            </w:r>
            <w:r>
              <w:rPr>
                <w:webHidden/>
              </w:rPr>
            </w:r>
            <w:r>
              <w:rPr>
                <w:webHidden/>
              </w:rPr>
              <w:fldChar w:fldCharType="separate"/>
            </w:r>
            <w:r>
              <w:rPr>
                <w:webHidden/>
              </w:rPr>
              <w:t>7</w:t>
            </w:r>
            <w:r>
              <w:rPr>
                <w:webHidden/>
              </w:rPr>
              <w:fldChar w:fldCharType="end"/>
            </w:r>
          </w:hyperlink>
        </w:p>
        <w:p w14:paraId="53BB249D" w14:textId="6C751B3E" w:rsidR="00720362" w:rsidRDefault="00720362">
          <w:pPr>
            <w:pStyle w:val="TOC1"/>
            <w:rPr>
              <w:rFonts w:asciiTheme="minorHAnsi" w:eastAsiaTheme="minorEastAsia" w:hAnsiTheme="minorHAnsi" w:cstheme="minorBidi"/>
              <w:b w:val="0"/>
              <w:bCs w:val="0"/>
              <w:caps w:val="0"/>
              <w:kern w:val="2"/>
              <w:sz w:val="24"/>
              <w:szCs w:val="24"/>
              <w:lang w:val="en-SI" w:eastAsia="en-SI"/>
              <w14:ligatures w14:val="standardContextual"/>
            </w:rPr>
          </w:pPr>
          <w:hyperlink w:anchor="_Toc192167750" w:history="1">
            <w:r w:rsidRPr="00A07A01">
              <w:rPr>
                <w:rStyle w:val="Hyperlink"/>
                <w:rFonts w:cs="Calibri"/>
                <w:lang w:eastAsia="ko-KR"/>
              </w:rPr>
              <w:t>5  diskusija</w:t>
            </w:r>
            <w:r>
              <w:rPr>
                <w:webHidden/>
              </w:rPr>
              <w:tab/>
            </w:r>
            <w:r>
              <w:rPr>
                <w:webHidden/>
              </w:rPr>
              <w:fldChar w:fldCharType="begin"/>
            </w:r>
            <w:r>
              <w:rPr>
                <w:webHidden/>
              </w:rPr>
              <w:instrText xml:space="preserve"> PAGEREF _Toc192167750 \h </w:instrText>
            </w:r>
            <w:r>
              <w:rPr>
                <w:webHidden/>
              </w:rPr>
            </w:r>
            <w:r>
              <w:rPr>
                <w:webHidden/>
              </w:rPr>
              <w:fldChar w:fldCharType="separate"/>
            </w:r>
            <w:r>
              <w:rPr>
                <w:webHidden/>
              </w:rPr>
              <w:t>8</w:t>
            </w:r>
            <w:r>
              <w:rPr>
                <w:webHidden/>
              </w:rPr>
              <w:fldChar w:fldCharType="end"/>
            </w:r>
          </w:hyperlink>
        </w:p>
        <w:p w14:paraId="4D787686" w14:textId="27A837A7" w:rsidR="00720362" w:rsidRDefault="00720362">
          <w:pPr>
            <w:pStyle w:val="TOC1"/>
            <w:rPr>
              <w:rFonts w:asciiTheme="minorHAnsi" w:eastAsiaTheme="minorEastAsia" w:hAnsiTheme="minorHAnsi" w:cstheme="minorBidi"/>
              <w:b w:val="0"/>
              <w:bCs w:val="0"/>
              <w:caps w:val="0"/>
              <w:kern w:val="2"/>
              <w:sz w:val="24"/>
              <w:szCs w:val="24"/>
              <w:lang w:val="en-SI" w:eastAsia="en-SI"/>
              <w14:ligatures w14:val="standardContextual"/>
            </w:rPr>
          </w:pPr>
          <w:hyperlink w:anchor="_Toc192167751" w:history="1">
            <w:r w:rsidRPr="00A07A01">
              <w:rPr>
                <w:rStyle w:val="Hyperlink"/>
                <w:rFonts w:cs="Calibri"/>
                <w:lang w:eastAsia="ko-KR"/>
              </w:rPr>
              <w:t>6  zaključek</w:t>
            </w:r>
            <w:r>
              <w:rPr>
                <w:webHidden/>
              </w:rPr>
              <w:tab/>
            </w:r>
            <w:r>
              <w:rPr>
                <w:webHidden/>
              </w:rPr>
              <w:fldChar w:fldCharType="begin"/>
            </w:r>
            <w:r>
              <w:rPr>
                <w:webHidden/>
              </w:rPr>
              <w:instrText xml:space="preserve"> PAGEREF _Toc192167751 \h </w:instrText>
            </w:r>
            <w:r>
              <w:rPr>
                <w:webHidden/>
              </w:rPr>
            </w:r>
            <w:r>
              <w:rPr>
                <w:webHidden/>
              </w:rPr>
              <w:fldChar w:fldCharType="separate"/>
            </w:r>
            <w:r>
              <w:rPr>
                <w:webHidden/>
              </w:rPr>
              <w:t>9</w:t>
            </w:r>
            <w:r>
              <w:rPr>
                <w:webHidden/>
              </w:rPr>
              <w:fldChar w:fldCharType="end"/>
            </w:r>
          </w:hyperlink>
        </w:p>
        <w:p w14:paraId="2167C434" w14:textId="11212C78" w:rsidR="00720362" w:rsidRDefault="00720362">
          <w:pPr>
            <w:pStyle w:val="TOC1"/>
            <w:rPr>
              <w:rFonts w:asciiTheme="minorHAnsi" w:eastAsiaTheme="minorEastAsia" w:hAnsiTheme="minorHAnsi" w:cstheme="minorBidi"/>
              <w:b w:val="0"/>
              <w:bCs w:val="0"/>
              <w:caps w:val="0"/>
              <w:kern w:val="2"/>
              <w:sz w:val="24"/>
              <w:szCs w:val="24"/>
              <w:lang w:val="en-SI" w:eastAsia="en-SI"/>
              <w14:ligatures w14:val="standardContextual"/>
            </w:rPr>
          </w:pPr>
          <w:hyperlink w:anchor="_Toc192167752" w:history="1">
            <w:r w:rsidRPr="00A07A01">
              <w:rPr>
                <w:rStyle w:val="Hyperlink"/>
                <w:rFonts w:cs="Calibri"/>
                <w:lang w:eastAsia="ko-KR"/>
              </w:rPr>
              <w:t>7  literatura in viri</w:t>
            </w:r>
            <w:r>
              <w:rPr>
                <w:webHidden/>
              </w:rPr>
              <w:tab/>
            </w:r>
            <w:r>
              <w:rPr>
                <w:webHidden/>
              </w:rPr>
              <w:fldChar w:fldCharType="begin"/>
            </w:r>
            <w:r>
              <w:rPr>
                <w:webHidden/>
              </w:rPr>
              <w:instrText xml:space="preserve"> PAGEREF _Toc192167752 \h </w:instrText>
            </w:r>
            <w:r>
              <w:rPr>
                <w:webHidden/>
              </w:rPr>
            </w:r>
            <w:r>
              <w:rPr>
                <w:webHidden/>
              </w:rPr>
              <w:fldChar w:fldCharType="separate"/>
            </w:r>
            <w:r>
              <w:rPr>
                <w:webHidden/>
              </w:rPr>
              <w:t>10</w:t>
            </w:r>
            <w:r>
              <w:rPr>
                <w:webHidden/>
              </w:rPr>
              <w:fldChar w:fldCharType="end"/>
            </w:r>
          </w:hyperlink>
        </w:p>
        <w:p w14:paraId="0C1C0AF9" w14:textId="24DECA58" w:rsidR="005351F4" w:rsidRDefault="005351F4">
          <w:r w:rsidRPr="00B32A3A">
            <w:rPr>
              <w:b/>
              <w:bCs/>
              <w:noProof/>
            </w:rPr>
            <w:fldChar w:fldCharType="end"/>
          </w:r>
        </w:p>
      </w:sdtContent>
    </w:sdt>
    <w:p w14:paraId="0D10E700" w14:textId="77777777" w:rsidR="00042054" w:rsidRDefault="00076717" w:rsidP="006D5667">
      <w:pPr>
        <w:spacing w:line="240" w:lineRule="auto"/>
        <w:jc w:val="left"/>
        <w:rPr>
          <w:rFonts w:cs="Calibri"/>
        </w:rPr>
      </w:pPr>
      <w:r w:rsidRPr="006B4D30">
        <w:rPr>
          <w:rFonts w:cs="Calibri"/>
        </w:rPr>
        <w:br w:type="page"/>
      </w:r>
    </w:p>
    <w:p w14:paraId="06B6B742" w14:textId="77777777" w:rsidR="00042054" w:rsidRDefault="00042054" w:rsidP="006D5667">
      <w:pPr>
        <w:spacing w:line="240" w:lineRule="auto"/>
        <w:jc w:val="left"/>
        <w:rPr>
          <w:rFonts w:cs="Calibri"/>
          <w:b/>
          <w:bCs/>
          <w:sz w:val="32"/>
          <w:szCs w:val="32"/>
        </w:rPr>
      </w:pPr>
    </w:p>
    <w:p w14:paraId="6ABD2A18" w14:textId="4FB8FC5F" w:rsidR="00CE271A" w:rsidRDefault="006D5667" w:rsidP="006D5667">
      <w:pPr>
        <w:spacing w:line="240" w:lineRule="auto"/>
        <w:jc w:val="left"/>
        <w:rPr>
          <w:rFonts w:cs="Calibri"/>
          <w:b/>
          <w:bCs/>
          <w:sz w:val="32"/>
          <w:szCs w:val="32"/>
        </w:rPr>
      </w:pPr>
      <w:r w:rsidRPr="00042054">
        <w:rPr>
          <w:rFonts w:cs="Calibri"/>
          <w:b/>
          <w:bCs/>
          <w:sz w:val="32"/>
          <w:szCs w:val="32"/>
        </w:rPr>
        <w:t xml:space="preserve">KAZALO SLIK </w:t>
      </w:r>
    </w:p>
    <w:p w14:paraId="3FA59E5C" w14:textId="77777777" w:rsidR="00042054" w:rsidRPr="00042054" w:rsidRDefault="00042054" w:rsidP="006D5667">
      <w:pPr>
        <w:spacing w:line="240" w:lineRule="auto"/>
        <w:jc w:val="left"/>
        <w:rPr>
          <w:rFonts w:cs="Calibri"/>
          <w:b/>
          <w:bCs/>
          <w:sz w:val="32"/>
          <w:szCs w:val="32"/>
        </w:rPr>
      </w:pPr>
    </w:p>
    <w:p w14:paraId="6E6BED4D" w14:textId="77777777" w:rsidR="00042054" w:rsidRPr="00042054" w:rsidRDefault="00042054" w:rsidP="006D5667">
      <w:pPr>
        <w:spacing w:line="240" w:lineRule="auto"/>
        <w:jc w:val="left"/>
        <w:rPr>
          <w:rFonts w:cs="Calibri"/>
          <w:szCs w:val="24"/>
        </w:rPr>
      </w:pPr>
    </w:p>
    <w:p w14:paraId="4EA911A8" w14:textId="0AFD20CB" w:rsidR="00042054" w:rsidRPr="00042054" w:rsidRDefault="00042054">
      <w:pPr>
        <w:pStyle w:val="TableofFigures"/>
        <w:tabs>
          <w:tab w:val="right" w:leader="dot" w:pos="8772"/>
        </w:tabs>
        <w:rPr>
          <w:rFonts w:asciiTheme="minorHAnsi" w:eastAsiaTheme="minorEastAsia" w:hAnsiTheme="minorHAnsi" w:cstheme="minorBidi"/>
          <w:smallCaps w:val="0"/>
          <w:noProof/>
          <w:kern w:val="2"/>
          <w:sz w:val="24"/>
          <w:szCs w:val="24"/>
          <w:lang w:val="en-SI" w:eastAsia="en-SI"/>
          <w14:ligatures w14:val="standardContextual"/>
        </w:rPr>
      </w:pPr>
      <w:r w:rsidRPr="00042054">
        <w:rPr>
          <w:sz w:val="24"/>
          <w:szCs w:val="24"/>
        </w:rPr>
        <w:fldChar w:fldCharType="begin"/>
      </w:r>
      <w:r w:rsidRPr="00042054">
        <w:rPr>
          <w:sz w:val="24"/>
          <w:szCs w:val="24"/>
        </w:rPr>
        <w:instrText xml:space="preserve"> TOC \h \z \c "Slika" </w:instrText>
      </w:r>
      <w:r w:rsidRPr="00042054">
        <w:rPr>
          <w:sz w:val="24"/>
          <w:szCs w:val="24"/>
        </w:rPr>
        <w:fldChar w:fldCharType="separate"/>
      </w:r>
      <w:hyperlink w:anchor="_Toc189737817" w:history="1">
        <w:r w:rsidRPr="00042054">
          <w:rPr>
            <w:rStyle w:val="Hyperlink"/>
            <w:rFonts w:eastAsia="Batang"/>
            <w:noProof/>
            <w:sz w:val="24"/>
            <w:szCs w:val="24"/>
          </w:rPr>
          <w:t>Slika 1: Struktura verige blokov [5]</w:t>
        </w:r>
        <w:r w:rsidRPr="00042054">
          <w:rPr>
            <w:noProof/>
            <w:webHidden/>
            <w:sz w:val="24"/>
            <w:szCs w:val="24"/>
          </w:rPr>
          <w:tab/>
        </w:r>
        <w:r w:rsidRPr="00042054">
          <w:rPr>
            <w:noProof/>
            <w:webHidden/>
            <w:sz w:val="24"/>
            <w:szCs w:val="24"/>
          </w:rPr>
          <w:fldChar w:fldCharType="begin"/>
        </w:r>
        <w:r w:rsidRPr="00042054">
          <w:rPr>
            <w:noProof/>
            <w:webHidden/>
            <w:sz w:val="24"/>
            <w:szCs w:val="24"/>
          </w:rPr>
          <w:instrText xml:space="preserve"> PAGEREF _Toc189737817 \h </w:instrText>
        </w:r>
        <w:r w:rsidRPr="00042054">
          <w:rPr>
            <w:noProof/>
            <w:webHidden/>
            <w:sz w:val="24"/>
            <w:szCs w:val="24"/>
          </w:rPr>
        </w:r>
        <w:r w:rsidRPr="00042054">
          <w:rPr>
            <w:noProof/>
            <w:webHidden/>
            <w:sz w:val="24"/>
            <w:szCs w:val="24"/>
          </w:rPr>
          <w:fldChar w:fldCharType="separate"/>
        </w:r>
        <w:r w:rsidR="00F41A82">
          <w:rPr>
            <w:noProof/>
            <w:webHidden/>
            <w:sz w:val="24"/>
            <w:szCs w:val="24"/>
          </w:rPr>
          <w:t>3</w:t>
        </w:r>
        <w:r w:rsidRPr="00042054">
          <w:rPr>
            <w:noProof/>
            <w:webHidden/>
            <w:sz w:val="24"/>
            <w:szCs w:val="24"/>
          </w:rPr>
          <w:fldChar w:fldCharType="end"/>
        </w:r>
      </w:hyperlink>
    </w:p>
    <w:p w14:paraId="471746C1" w14:textId="44D11BAF" w:rsidR="00042054" w:rsidRPr="00042054" w:rsidRDefault="00042054">
      <w:pPr>
        <w:pStyle w:val="TableofFigures"/>
        <w:tabs>
          <w:tab w:val="right" w:leader="dot" w:pos="8772"/>
        </w:tabs>
        <w:rPr>
          <w:rFonts w:asciiTheme="minorHAnsi" w:eastAsiaTheme="minorEastAsia" w:hAnsiTheme="minorHAnsi" w:cstheme="minorBidi"/>
          <w:smallCaps w:val="0"/>
          <w:noProof/>
          <w:kern w:val="2"/>
          <w:sz w:val="24"/>
          <w:szCs w:val="24"/>
          <w:lang w:val="en-SI" w:eastAsia="en-SI"/>
          <w14:ligatures w14:val="standardContextual"/>
        </w:rPr>
      </w:pPr>
      <w:hyperlink w:anchor="_Toc189737818" w:history="1">
        <w:r w:rsidRPr="00042054">
          <w:rPr>
            <w:rStyle w:val="Hyperlink"/>
            <w:rFonts w:eastAsia="Batang"/>
            <w:noProof/>
            <w:sz w:val="24"/>
            <w:szCs w:val="24"/>
          </w:rPr>
          <w:t>Slika 2</w:t>
        </w:r>
        <w:r w:rsidRPr="00042054">
          <w:rPr>
            <w:rStyle w:val="Hyperlink"/>
            <w:rFonts w:eastAsia="Batang" w:cs="Calibri"/>
            <w:noProof/>
            <w:sz w:val="24"/>
            <w:szCs w:val="24"/>
          </w:rPr>
          <w:t>: Prikaz podatkov na namizni aplikaciji</w:t>
        </w:r>
        <w:r w:rsidRPr="00042054">
          <w:rPr>
            <w:noProof/>
            <w:webHidden/>
            <w:sz w:val="24"/>
            <w:szCs w:val="24"/>
          </w:rPr>
          <w:tab/>
        </w:r>
        <w:r w:rsidRPr="00042054">
          <w:rPr>
            <w:noProof/>
            <w:webHidden/>
            <w:sz w:val="24"/>
            <w:szCs w:val="24"/>
          </w:rPr>
          <w:fldChar w:fldCharType="begin"/>
        </w:r>
        <w:r w:rsidRPr="00042054">
          <w:rPr>
            <w:noProof/>
            <w:webHidden/>
            <w:sz w:val="24"/>
            <w:szCs w:val="24"/>
          </w:rPr>
          <w:instrText xml:space="preserve"> PAGEREF _Toc189737818 \h </w:instrText>
        </w:r>
        <w:r w:rsidRPr="00042054">
          <w:rPr>
            <w:noProof/>
            <w:webHidden/>
            <w:sz w:val="24"/>
            <w:szCs w:val="24"/>
          </w:rPr>
        </w:r>
        <w:r w:rsidRPr="00042054">
          <w:rPr>
            <w:noProof/>
            <w:webHidden/>
            <w:sz w:val="24"/>
            <w:szCs w:val="24"/>
          </w:rPr>
          <w:fldChar w:fldCharType="separate"/>
        </w:r>
        <w:r w:rsidR="00F41A82">
          <w:rPr>
            <w:noProof/>
            <w:webHidden/>
            <w:sz w:val="24"/>
            <w:szCs w:val="24"/>
          </w:rPr>
          <w:t>5</w:t>
        </w:r>
        <w:r w:rsidRPr="00042054">
          <w:rPr>
            <w:noProof/>
            <w:webHidden/>
            <w:sz w:val="24"/>
            <w:szCs w:val="24"/>
          </w:rPr>
          <w:fldChar w:fldCharType="end"/>
        </w:r>
      </w:hyperlink>
    </w:p>
    <w:p w14:paraId="054F3971" w14:textId="63022317" w:rsidR="00042054" w:rsidRPr="00042054" w:rsidRDefault="00042054" w:rsidP="006D5667">
      <w:pPr>
        <w:spacing w:line="240" w:lineRule="auto"/>
        <w:jc w:val="left"/>
        <w:rPr>
          <w:rFonts w:cs="Calibri"/>
          <w:szCs w:val="24"/>
        </w:rPr>
      </w:pPr>
      <w:r w:rsidRPr="00042054">
        <w:rPr>
          <w:rFonts w:cs="Calibri"/>
          <w:szCs w:val="24"/>
        </w:rPr>
        <w:fldChar w:fldCharType="end"/>
      </w:r>
    </w:p>
    <w:p w14:paraId="6607AC89" w14:textId="77777777" w:rsidR="00042054" w:rsidRPr="00042054" w:rsidRDefault="00042054" w:rsidP="006D5667">
      <w:pPr>
        <w:spacing w:line="240" w:lineRule="auto"/>
        <w:jc w:val="left"/>
        <w:rPr>
          <w:rFonts w:cs="Calibri"/>
          <w:szCs w:val="24"/>
        </w:rPr>
      </w:pPr>
    </w:p>
    <w:p w14:paraId="40CFAB21" w14:textId="319BC487" w:rsidR="002E546D" w:rsidRPr="00042054" w:rsidRDefault="00CE271A" w:rsidP="00FD5CA2">
      <w:pPr>
        <w:spacing w:line="240" w:lineRule="auto"/>
        <w:jc w:val="left"/>
        <w:rPr>
          <w:rFonts w:cs="Calibri"/>
          <w:b/>
          <w:szCs w:val="24"/>
        </w:rPr>
      </w:pPr>
      <w:r w:rsidRPr="00042054">
        <w:rPr>
          <w:rFonts w:cs="Calibri"/>
          <w:smallCaps/>
          <w:szCs w:val="24"/>
        </w:rPr>
        <w:fldChar w:fldCharType="begin"/>
      </w:r>
      <w:r w:rsidRPr="00042054">
        <w:rPr>
          <w:rFonts w:cs="Calibri"/>
          <w:szCs w:val="24"/>
        </w:rPr>
        <w:instrText xml:space="preserve"> TOC \h \z \c "Tabela" </w:instrText>
      </w:r>
      <w:r w:rsidRPr="00042054">
        <w:rPr>
          <w:rFonts w:cs="Calibri"/>
          <w:smallCaps/>
          <w:szCs w:val="24"/>
        </w:rPr>
        <w:fldChar w:fldCharType="separate"/>
      </w:r>
    </w:p>
    <w:p w14:paraId="5580EB24" w14:textId="77777777" w:rsidR="002E546D" w:rsidRPr="00042054" w:rsidRDefault="002E546D">
      <w:pPr>
        <w:spacing w:line="240" w:lineRule="auto"/>
        <w:jc w:val="left"/>
        <w:rPr>
          <w:rFonts w:cs="Calibri"/>
          <w:smallCaps/>
          <w:szCs w:val="24"/>
        </w:rPr>
      </w:pPr>
      <w:r w:rsidRPr="00042054">
        <w:rPr>
          <w:rFonts w:cs="Calibri"/>
          <w:szCs w:val="24"/>
        </w:rPr>
        <w:br w:type="page"/>
      </w:r>
    </w:p>
    <w:p w14:paraId="491B564D" w14:textId="77777777" w:rsidR="003D2EE2" w:rsidRDefault="003D2EE2" w:rsidP="002E546D">
      <w:pPr>
        <w:rPr>
          <w:rFonts w:cs="Calibri"/>
          <w:b/>
          <w:sz w:val="32"/>
          <w:szCs w:val="32"/>
        </w:rPr>
      </w:pPr>
    </w:p>
    <w:p w14:paraId="4DC9B85E" w14:textId="774FBD3A" w:rsidR="002E546D" w:rsidRPr="003D2EE2" w:rsidRDefault="002E546D" w:rsidP="002E546D">
      <w:pPr>
        <w:rPr>
          <w:rFonts w:cs="Calibri"/>
          <w:b/>
          <w:sz w:val="32"/>
          <w:szCs w:val="32"/>
        </w:rPr>
      </w:pPr>
      <w:r w:rsidRPr="003D2EE2">
        <w:rPr>
          <w:rFonts w:cs="Calibri"/>
          <w:b/>
          <w:sz w:val="32"/>
          <w:szCs w:val="32"/>
        </w:rPr>
        <w:t>SEZNAM UPORABLJENIH SIMBOLOV IN KRATIC</w:t>
      </w:r>
    </w:p>
    <w:p w14:paraId="0923B15A" w14:textId="7F38F88A" w:rsidR="00B61554" w:rsidRDefault="00CE271A" w:rsidP="00C7737C">
      <w:pPr>
        <w:spacing w:line="240" w:lineRule="auto"/>
        <w:jc w:val="left"/>
        <w:rPr>
          <w:rFonts w:cs="Calibri"/>
          <w:szCs w:val="24"/>
        </w:rPr>
      </w:pPr>
      <w:r w:rsidRPr="00042054">
        <w:rPr>
          <w:rFonts w:cs="Calibri"/>
          <w:szCs w:val="24"/>
        </w:rPr>
        <w:fldChar w:fldCharType="end"/>
      </w:r>
      <w:r w:rsidR="0008470E">
        <w:rPr>
          <w:rFonts w:cs="Calibri"/>
          <w:szCs w:val="24"/>
        </w:rPr>
        <w:t>Navedemo vs</w:t>
      </w:r>
      <w:r w:rsidR="00DD6BF0">
        <w:rPr>
          <w:rFonts w:cs="Calibri"/>
          <w:szCs w:val="24"/>
        </w:rPr>
        <w:t>e</w:t>
      </w:r>
      <w:r w:rsidR="0008470E">
        <w:rPr>
          <w:rFonts w:cs="Calibri"/>
          <w:szCs w:val="24"/>
        </w:rPr>
        <w:t xml:space="preserve"> simbol</w:t>
      </w:r>
      <w:r w:rsidR="00DD6BF0">
        <w:rPr>
          <w:rFonts w:cs="Calibri"/>
          <w:szCs w:val="24"/>
        </w:rPr>
        <w:t>e</w:t>
      </w:r>
      <w:r w:rsidR="0008470E">
        <w:rPr>
          <w:rFonts w:cs="Calibri"/>
          <w:szCs w:val="24"/>
        </w:rPr>
        <w:t xml:space="preserve"> </w:t>
      </w:r>
      <w:r w:rsidR="00DD6BF0">
        <w:rPr>
          <w:rFonts w:cs="Calibri"/>
          <w:szCs w:val="24"/>
        </w:rPr>
        <w:t xml:space="preserve">in </w:t>
      </w:r>
      <w:r w:rsidR="0008470E">
        <w:rPr>
          <w:rFonts w:cs="Calibri"/>
          <w:szCs w:val="24"/>
        </w:rPr>
        <w:t>kratice</w:t>
      </w:r>
      <w:r w:rsidR="00DD6BF0">
        <w:rPr>
          <w:rFonts w:cs="Calibri"/>
          <w:szCs w:val="24"/>
        </w:rPr>
        <w:t>, ki jih uporabljamo v besedilu.</w:t>
      </w:r>
    </w:p>
    <w:p w14:paraId="519FEF5F" w14:textId="77777777" w:rsidR="003D2EE2" w:rsidRDefault="003D2EE2" w:rsidP="00D70B8F">
      <w:pPr>
        <w:spacing w:line="240" w:lineRule="auto"/>
        <w:jc w:val="left"/>
        <w:rPr>
          <w:rFonts w:cs="Calibri"/>
          <w:szCs w:val="24"/>
        </w:rPr>
      </w:pPr>
    </w:p>
    <w:p w14:paraId="5F89ED40" w14:textId="77777777" w:rsidR="00CD2DB4" w:rsidRPr="006B4D30" w:rsidRDefault="00CD2DB4" w:rsidP="00D70B8F">
      <w:pPr>
        <w:spacing w:line="240" w:lineRule="auto"/>
        <w:jc w:val="left"/>
        <w:rPr>
          <w:rFonts w:cs="Calibri"/>
          <w:szCs w:val="24"/>
        </w:rPr>
      </w:pPr>
    </w:p>
    <w:p w14:paraId="35E2BB9E" w14:textId="574C68BC" w:rsidR="00C7737C" w:rsidRDefault="00C7737C" w:rsidP="00D21F61">
      <w:pPr>
        <w:rPr>
          <w:rFonts w:eastAsia="Batang" w:cs="Calibri"/>
        </w:rPr>
      </w:pPr>
      <w:r>
        <w:rPr>
          <w:rFonts w:eastAsia="Batang" w:cs="Calibri"/>
        </w:rPr>
        <w:t>Kratica</w:t>
      </w:r>
      <w:r>
        <w:rPr>
          <w:rFonts w:eastAsia="Batang" w:cs="Calibri"/>
        </w:rPr>
        <w:tab/>
        <w:t xml:space="preserve">– </w:t>
      </w:r>
      <w:r>
        <w:rPr>
          <w:rFonts w:eastAsia="Batang" w:cs="Calibri"/>
        </w:rPr>
        <w:tab/>
        <w:t>razvezan pomen (prevod, če je potrebno)</w:t>
      </w:r>
    </w:p>
    <w:p w14:paraId="6950AA92" w14:textId="122BD04C" w:rsidR="00D21F61" w:rsidRDefault="00D21F61" w:rsidP="00D21F61">
      <w:pPr>
        <w:rPr>
          <w:rFonts w:eastAsia="Batang" w:cs="Calibri"/>
        </w:rPr>
      </w:pPr>
      <w:r w:rsidRPr="006B4D30">
        <w:rPr>
          <w:rFonts w:eastAsia="Batang" w:cs="Calibri"/>
        </w:rPr>
        <w:t>HTML</w:t>
      </w:r>
      <w:r w:rsidR="00005073">
        <w:rPr>
          <w:rFonts w:eastAsia="Batang" w:cs="Calibri"/>
        </w:rPr>
        <w:tab/>
      </w:r>
      <w:r w:rsidRPr="006B4D30">
        <w:rPr>
          <w:rFonts w:eastAsia="Batang" w:cs="Calibri"/>
        </w:rPr>
        <w:t>–</w:t>
      </w:r>
      <w:r w:rsidR="00005073">
        <w:rPr>
          <w:rFonts w:eastAsia="Batang" w:cs="Calibri"/>
        </w:rPr>
        <w:tab/>
      </w:r>
      <w:r w:rsidRPr="006B4D30">
        <w:rPr>
          <w:rFonts w:eastAsia="Batang" w:cs="Calibri"/>
        </w:rPr>
        <w:t>HyperText Markup Language (</w:t>
      </w:r>
      <w:r w:rsidR="00D027A8" w:rsidRPr="006B4D30">
        <w:rPr>
          <w:rFonts w:eastAsia="Batang" w:cs="Calibri"/>
        </w:rPr>
        <w:t>j</w:t>
      </w:r>
      <w:r w:rsidRPr="006B4D30">
        <w:rPr>
          <w:rFonts w:eastAsia="Batang" w:cs="Calibri"/>
        </w:rPr>
        <w:t>ezik za označevanje hiperbesedila)</w:t>
      </w:r>
    </w:p>
    <w:p w14:paraId="26C99565" w14:textId="7153A747" w:rsidR="00577B03" w:rsidRDefault="00577B03" w:rsidP="00D21F61">
      <w:pPr>
        <w:rPr>
          <w:rFonts w:eastAsia="Batang" w:cs="Calibri"/>
        </w:rPr>
      </w:pPr>
      <w:r>
        <w:rPr>
          <w:rFonts w:eastAsia="Batang" w:cs="Calibri"/>
        </w:rPr>
        <w:t>EU</w:t>
      </w:r>
      <w:r>
        <w:rPr>
          <w:rFonts w:eastAsia="Batang" w:cs="Calibri"/>
        </w:rPr>
        <w:tab/>
      </w:r>
      <w:r>
        <w:rPr>
          <w:rFonts w:eastAsia="Batang" w:cs="Calibri"/>
        </w:rPr>
        <w:tab/>
      </w:r>
      <w:r w:rsidRPr="006B4D30">
        <w:rPr>
          <w:rFonts w:eastAsia="Batang" w:cs="Calibri"/>
        </w:rPr>
        <w:t>–</w:t>
      </w:r>
      <w:r>
        <w:rPr>
          <w:rFonts w:eastAsia="Batang" w:cs="Calibri"/>
        </w:rPr>
        <w:tab/>
        <w:t>Evropska unija</w:t>
      </w:r>
    </w:p>
    <w:p w14:paraId="4770F2E0" w14:textId="641C2523" w:rsidR="00005073" w:rsidRDefault="00005073" w:rsidP="00D21F61">
      <w:pPr>
        <w:rPr>
          <w:rFonts w:eastAsia="Batang" w:cs="Calibri"/>
        </w:rPr>
      </w:pPr>
      <w:r>
        <w:rPr>
          <w:rFonts w:eastAsia="Batang" w:cs="Calibri"/>
        </w:rPr>
        <w:t xml:space="preserve">OP </w:t>
      </w:r>
      <w:r>
        <w:rPr>
          <w:rFonts w:eastAsia="Batang" w:cs="Calibri"/>
        </w:rPr>
        <w:tab/>
      </w:r>
      <w:r>
        <w:rPr>
          <w:rFonts w:eastAsia="Batang" w:cs="Calibri"/>
        </w:rPr>
        <w:tab/>
        <w:t xml:space="preserve">– </w:t>
      </w:r>
      <w:r>
        <w:rPr>
          <w:rFonts w:eastAsia="Batang" w:cs="Calibri"/>
        </w:rPr>
        <w:tab/>
        <w:t>odprti podatki</w:t>
      </w:r>
    </w:p>
    <w:p w14:paraId="20FF0623" w14:textId="0F17768E" w:rsidR="00C828B8" w:rsidRDefault="00C828B8" w:rsidP="00D21F61">
      <w:pPr>
        <w:rPr>
          <w:rFonts w:eastAsia="Batang" w:cs="Calibri"/>
        </w:rPr>
      </w:pPr>
    </w:p>
    <w:p w14:paraId="1D24BC46" w14:textId="77777777" w:rsidR="00102321" w:rsidRPr="006B4D30" w:rsidRDefault="00102321" w:rsidP="00D70B8F">
      <w:pPr>
        <w:spacing w:line="240" w:lineRule="auto"/>
        <w:jc w:val="left"/>
        <w:rPr>
          <w:rFonts w:cs="Calibri"/>
          <w:szCs w:val="24"/>
        </w:rPr>
      </w:pPr>
    </w:p>
    <w:p w14:paraId="286EC380" w14:textId="77777777" w:rsidR="00B61554" w:rsidRPr="006B4D30" w:rsidRDefault="00B61554">
      <w:pPr>
        <w:spacing w:line="240" w:lineRule="auto"/>
        <w:jc w:val="left"/>
        <w:rPr>
          <w:rFonts w:cs="Calibri"/>
          <w:szCs w:val="24"/>
        </w:rPr>
      </w:pPr>
      <w:r w:rsidRPr="006B4D30">
        <w:rPr>
          <w:rFonts w:cs="Calibri"/>
          <w:szCs w:val="24"/>
        </w:rPr>
        <w:br w:type="page"/>
      </w:r>
    </w:p>
    <w:p w14:paraId="4A8DE22A" w14:textId="77777777" w:rsidR="004E713C" w:rsidRPr="006B4D30" w:rsidRDefault="004E713C" w:rsidP="000A7740">
      <w:pPr>
        <w:rPr>
          <w:rFonts w:cs="Calibri"/>
          <w:sz w:val="40"/>
          <w:szCs w:val="40"/>
        </w:rPr>
      </w:pPr>
    </w:p>
    <w:p w14:paraId="3905FC57" w14:textId="746CAD03" w:rsidR="00B61554" w:rsidRPr="006B4D30" w:rsidRDefault="00A61FCE" w:rsidP="000A7740">
      <w:pPr>
        <w:rPr>
          <w:rFonts w:cs="Calibri"/>
        </w:rPr>
      </w:pPr>
      <w:r w:rsidRPr="006B4D30">
        <w:rPr>
          <w:rFonts w:cs="Calibri"/>
          <w:sz w:val="40"/>
          <w:szCs w:val="40"/>
        </w:rPr>
        <w:t>Naslov</w:t>
      </w:r>
    </w:p>
    <w:p w14:paraId="35AE578B" w14:textId="77777777" w:rsidR="00B61554" w:rsidRPr="006B4D30" w:rsidRDefault="00B61554" w:rsidP="000A7740">
      <w:pPr>
        <w:rPr>
          <w:rFonts w:cs="Calibri"/>
        </w:rPr>
      </w:pPr>
    </w:p>
    <w:p w14:paraId="7C614356" w14:textId="77777777" w:rsidR="00B61554" w:rsidRPr="006B4D30" w:rsidRDefault="00B61554" w:rsidP="000A7740">
      <w:pPr>
        <w:rPr>
          <w:rFonts w:cs="Calibri"/>
        </w:rPr>
      </w:pPr>
    </w:p>
    <w:p w14:paraId="3A614443" w14:textId="4E90CE51" w:rsidR="00B61554" w:rsidRPr="006B4D30" w:rsidRDefault="00B61554" w:rsidP="000A7740">
      <w:pPr>
        <w:tabs>
          <w:tab w:val="left" w:pos="1985"/>
          <w:tab w:val="left" w:pos="2835"/>
        </w:tabs>
        <w:rPr>
          <w:rFonts w:cs="Calibri"/>
          <w:szCs w:val="24"/>
        </w:rPr>
      </w:pPr>
      <w:r w:rsidRPr="006B4D30">
        <w:rPr>
          <w:rFonts w:cs="Calibri"/>
          <w:b/>
          <w:szCs w:val="24"/>
        </w:rPr>
        <w:t xml:space="preserve">Ključne besede: </w:t>
      </w:r>
      <w:r w:rsidR="00A61FCE" w:rsidRPr="006B4D30">
        <w:rPr>
          <w:rFonts w:cs="Calibri"/>
          <w:szCs w:val="24"/>
        </w:rPr>
        <w:t>ključna beseda 1, ključna beseda2</w:t>
      </w:r>
      <w:r w:rsidR="00C04143" w:rsidRPr="006B4D30">
        <w:rPr>
          <w:rFonts w:cs="Calibri"/>
          <w:szCs w:val="24"/>
        </w:rPr>
        <w:t>,</w:t>
      </w:r>
      <w:r w:rsidR="00A61FCE" w:rsidRPr="006B4D30">
        <w:rPr>
          <w:rFonts w:cs="Calibri"/>
          <w:szCs w:val="24"/>
        </w:rPr>
        <w:t xml:space="preserve"> </w:t>
      </w:r>
      <w:r w:rsidR="00C04143" w:rsidRPr="006B4D30">
        <w:rPr>
          <w:rFonts w:cs="Calibri"/>
          <w:szCs w:val="24"/>
        </w:rPr>
        <w:t>ključna beseda 3</w:t>
      </w:r>
    </w:p>
    <w:p w14:paraId="4084884B" w14:textId="77777777" w:rsidR="00B61554" w:rsidRPr="006B4D30" w:rsidRDefault="00B61554" w:rsidP="000A7740">
      <w:pPr>
        <w:tabs>
          <w:tab w:val="left" w:pos="1985"/>
        </w:tabs>
        <w:rPr>
          <w:rFonts w:cs="Calibri"/>
          <w:b/>
          <w:caps/>
          <w:szCs w:val="24"/>
        </w:rPr>
      </w:pPr>
    </w:p>
    <w:p w14:paraId="376D89CD" w14:textId="339D55D0" w:rsidR="00B61554" w:rsidRPr="006B4D30" w:rsidRDefault="00B61554" w:rsidP="000A7740">
      <w:pPr>
        <w:tabs>
          <w:tab w:val="left" w:pos="1985"/>
        </w:tabs>
        <w:rPr>
          <w:rFonts w:cs="Calibri"/>
          <w:szCs w:val="24"/>
        </w:rPr>
      </w:pPr>
    </w:p>
    <w:p w14:paraId="207345CE" w14:textId="77777777" w:rsidR="00B61554" w:rsidRPr="006B4D30" w:rsidRDefault="00B61554" w:rsidP="000A7740">
      <w:pPr>
        <w:rPr>
          <w:rFonts w:cs="Calibri"/>
          <w:szCs w:val="24"/>
        </w:rPr>
      </w:pPr>
    </w:p>
    <w:p w14:paraId="0149AF31" w14:textId="77777777" w:rsidR="00B61554" w:rsidRPr="006B4D30" w:rsidRDefault="00B61554" w:rsidP="000A7740">
      <w:pPr>
        <w:pStyle w:val="naspovz"/>
        <w:spacing w:before="0" w:after="0" w:line="360" w:lineRule="auto"/>
        <w:rPr>
          <w:rFonts w:cs="Calibri"/>
          <w:caps/>
          <w:lang w:val="sl-SI"/>
        </w:rPr>
      </w:pPr>
      <w:r w:rsidRPr="006B4D30">
        <w:rPr>
          <w:rFonts w:cs="Calibri"/>
          <w:lang w:val="sl-SI"/>
        </w:rPr>
        <w:t>Povzetek</w:t>
      </w:r>
    </w:p>
    <w:p w14:paraId="02D2A13E" w14:textId="77777777" w:rsidR="00B61554" w:rsidRPr="006B4D30" w:rsidRDefault="00B61554" w:rsidP="000A7740">
      <w:pPr>
        <w:rPr>
          <w:rFonts w:cs="Calibri"/>
          <w:szCs w:val="24"/>
        </w:rPr>
      </w:pPr>
    </w:p>
    <w:p w14:paraId="3ABD9E85" w14:textId="7E3DC35C" w:rsidR="00F955A7" w:rsidRPr="006B4D30" w:rsidRDefault="00A61FCE" w:rsidP="000A7740">
      <w:pPr>
        <w:pStyle w:val="text"/>
        <w:ind w:firstLine="0"/>
        <w:rPr>
          <w:rFonts w:ascii="Calibri" w:hAnsi="Calibri" w:cs="Calibri"/>
          <w:i/>
          <w:lang w:val="sl-SI"/>
        </w:rPr>
      </w:pPr>
      <w:r w:rsidRPr="006B4D30">
        <w:rPr>
          <w:rFonts w:ascii="Calibri" w:hAnsi="Calibri" w:cs="Calibri"/>
          <w:i/>
          <w:lang w:val="sl-SI"/>
        </w:rPr>
        <w:t xml:space="preserve">Povzetek do </w:t>
      </w:r>
      <w:r w:rsidR="00C04143" w:rsidRPr="006B4D30">
        <w:rPr>
          <w:rFonts w:ascii="Calibri" w:hAnsi="Calibri" w:cs="Calibri"/>
          <w:i/>
          <w:lang w:val="sl-SI"/>
        </w:rPr>
        <w:t>50 besed</w:t>
      </w:r>
      <w:r w:rsidR="00F61642" w:rsidRPr="006B4D30">
        <w:rPr>
          <w:rFonts w:ascii="Calibri" w:hAnsi="Calibri" w:cs="Calibri"/>
          <w:i/>
          <w:lang w:val="sl-SI"/>
        </w:rPr>
        <w:t>.</w:t>
      </w:r>
    </w:p>
    <w:p w14:paraId="654B69C4" w14:textId="2FE14B83" w:rsidR="00B61554" w:rsidRPr="006B4D30" w:rsidRDefault="00B61554" w:rsidP="00B61554">
      <w:pPr>
        <w:tabs>
          <w:tab w:val="left" w:pos="420"/>
        </w:tabs>
        <w:rPr>
          <w:rFonts w:cs="Calibri"/>
          <w:lang w:eastAsia="ko-KR"/>
        </w:rPr>
        <w:sectPr w:rsidR="00B61554" w:rsidRPr="006B4D30" w:rsidSect="003D2EE2">
          <w:headerReference w:type="default" r:id="rId11"/>
          <w:pgSz w:w="11901" w:h="16834" w:code="9"/>
          <w:pgMar w:top="1440" w:right="1440" w:bottom="1440" w:left="1440" w:header="708" w:footer="708" w:gutter="0"/>
          <w:pgNumType w:fmt="lowerRoman" w:start="1"/>
          <w:cols w:space="708"/>
        </w:sectPr>
      </w:pPr>
    </w:p>
    <w:p w14:paraId="7849F34B" w14:textId="77777777" w:rsidR="005E2245" w:rsidRPr="006B4D30" w:rsidRDefault="005E2245" w:rsidP="000A7740">
      <w:pPr>
        <w:rPr>
          <w:rFonts w:cs="Calibri"/>
          <w:sz w:val="40"/>
          <w:szCs w:val="40"/>
        </w:rPr>
      </w:pPr>
    </w:p>
    <w:p w14:paraId="66E6EFEB" w14:textId="54575907" w:rsidR="005E2245" w:rsidRPr="006B4D30" w:rsidRDefault="00C04143" w:rsidP="000A7740">
      <w:pPr>
        <w:jc w:val="left"/>
        <w:rPr>
          <w:rFonts w:cs="Calibri"/>
          <w:sz w:val="40"/>
          <w:szCs w:val="40"/>
        </w:rPr>
      </w:pPr>
      <w:r w:rsidRPr="006B4D30">
        <w:rPr>
          <w:rFonts w:cs="Calibri"/>
          <w:sz w:val="40"/>
          <w:szCs w:val="40"/>
        </w:rPr>
        <w:t>Title in English</w:t>
      </w:r>
    </w:p>
    <w:p w14:paraId="448EF538" w14:textId="77777777" w:rsidR="005E2245" w:rsidRPr="006B4D30" w:rsidRDefault="005E2245" w:rsidP="000A7740">
      <w:pPr>
        <w:rPr>
          <w:rFonts w:cs="Calibri"/>
          <w:sz w:val="22"/>
        </w:rPr>
      </w:pPr>
    </w:p>
    <w:p w14:paraId="433B7E74" w14:textId="77777777" w:rsidR="005E2245" w:rsidRPr="006B4D30" w:rsidRDefault="005E2245" w:rsidP="000A7740">
      <w:pPr>
        <w:rPr>
          <w:rFonts w:cs="Calibri"/>
          <w:sz w:val="22"/>
        </w:rPr>
      </w:pPr>
    </w:p>
    <w:p w14:paraId="5C6EFEAE" w14:textId="4E55897C" w:rsidR="005E2245" w:rsidRPr="006B4D30" w:rsidRDefault="005E2245" w:rsidP="000A7740">
      <w:pPr>
        <w:tabs>
          <w:tab w:val="left" w:pos="1418"/>
          <w:tab w:val="left" w:pos="2835"/>
        </w:tabs>
        <w:rPr>
          <w:rFonts w:cs="Calibri"/>
          <w:b/>
          <w:caps/>
          <w:szCs w:val="24"/>
        </w:rPr>
      </w:pPr>
      <w:r w:rsidRPr="006B4D30">
        <w:rPr>
          <w:rFonts w:cs="Calibri"/>
          <w:b/>
          <w:szCs w:val="24"/>
        </w:rPr>
        <w:t>Keywords:</w:t>
      </w:r>
      <w:r w:rsidRPr="006B4D30">
        <w:rPr>
          <w:rFonts w:cs="Calibri"/>
          <w:szCs w:val="24"/>
        </w:rPr>
        <w:t xml:space="preserve"> </w:t>
      </w:r>
      <w:r w:rsidR="00C04143" w:rsidRPr="006B4D30">
        <w:rPr>
          <w:rFonts w:cs="Calibri"/>
          <w:szCs w:val="24"/>
        </w:rPr>
        <w:t>keyword1, keyword2, keyword3</w:t>
      </w:r>
    </w:p>
    <w:p w14:paraId="292D518C" w14:textId="77777777" w:rsidR="005E2245" w:rsidRPr="006B4D30" w:rsidRDefault="005E2245" w:rsidP="000A7740">
      <w:pPr>
        <w:tabs>
          <w:tab w:val="left" w:pos="1418"/>
        </w:tabs>
        <w:rPr>
          <w:rFonts w:cs="Calibri"/>
          <w:b/>
          <w:caps/>
          <w:szCs w:val="24"/>
        </w:rPr>
      </w:pPr>
    </w:p>
    <w:p w14:paraId="4A9E36C2" w14:textId="3F5C9711" w:rsidR="005E2245" w:rsidRPr="006B4D30" w:rsidRDefault="005E2245" w:rsidP="000A7740">
      <w:pPr>
        <w:tabs>
          <w:tab w:val="left" w:pos="1418"/>
        </w:tabs>
        <w:rPr>
          <w:rFonts w:cs="Calibri"/>
          <w:szCs w:val="24"/>
        </w:rPr>
      </w:pPr>
    </w:p>
    <w:p w14:paraId="32A79495" w14:textId="77777777" w:rsidR="005E2245" w:rsidRPr="006B4D30" w:rsidRDefault="005E2245" w:rsidP="000A7740">
      <w:pPr>
        <w:rPr>
          <w:rFonts w:cs="Calibri"/>
          <w:szCs w:val="24"/>
        </w:rPr>
      </w:pPr>
    </w:p>
    <w:p w14:paraId="61FBE561" w14:textId="77777777" w:rsidR="005E2245" w:rsidRPr="006B4D30" w:rsidRDefault="005E2245" w:rsidP="000A7740">
      <w:pPr>
        <w:rPr>
          <w:rFonts w:cs="Calibri"/>
          <w:szCs w:val="24"/>
        </w:rPr>
      </w:pPr>
    </w:p>
    <w:p w14:paraId="179B9E7F" w14:textId="77777777" w:rsidR="005E2245" w:rsidRPr="006B4D30" w:rsidRDefault="005E2245" w:rsidP="000A7740">
      <w:pPr>
        <w:rPr>
          <w:rFonts w:eastAsia="Batang" w:cs="Calibri"/>
          <w:iCs/>
          <w:szCs w:val="24"/>
          <w:lang w:eastAsia="ko-KR"/>
        </w:rPr>
      </w:pPr>
    </w:p>
    <w:p w14:paraId="481C22F6" w14:textId="77777777" w:rsidR="005E2245" w:rsidRPr="006B4D30" w:rsidRDefault="005E2245" w:rsidP="000A7740">
      <w:pPr>
        <w:rPr>
          <w:rFonts w:eastAsia="Batang" w:cs="Calibri"/>
          <w:iCs/>
          <w:szCs w:val="24"/>
          <w:lang w:eastAsia="ko-KR"/>
        </w:rPr>
      </w:pPr>
    </w:p>
    <w:p w14:paraId="7A761360" w14:textId="77777777" w:rsidR="005E2245" w:rsidRPr="006B4D30" w:rsidRDefault="005E2245" w:rsidP="000A7740">
      <w:pPr>
        <w:rPr>
          <w:rFonts w:cs="Calibri"/>
          <w:b/>
          <w:caps/>
          <w:szCs w:val="24"/>
        </w:rPr>
      </w:pPr>
      <w:bookmarkStart w:id="1" w:name="_Toc397326406"/>
      <w:r w:rsidRPr="006B4D30">
        <w:rPr>
          <w:rFonts w:cs="Calibri"/>
          <w:b/>
          <w:szCs w:val="24"/>
        </w:rPr>
        <w:t>Abstract</w:t>
      </w:r>
      <w:bookmarkEnd w:id="1"/>
    </w:p>
    <w:p w14:paraId="1ED24C2D" w14:textId="77777777" w:rsidR="005E2245" w:rsidRPr="006B4D30" w:rsidRDefault="005E2245" w:rsidP="000A7740">
      <w:pPr>
        <w:rPr>
          <w:rFonts w:cs="Calibri"/>
          <w:szCs w:val="24"/>
        </w:rPr>
      </w:pPr>
    </w:p>
    <w:p w14:paraId="04C12F65" w14:textId="4D4BEBE9" w:rsidR="00F61642" w:rsidRPr="006B4D30" w:rsidRDefault="00C04143" w:rsidP="000A7740">
      <w:pPr>
        <w:rPr>
          <w:rFonts w:eastAsia="Batang" w:cs="Calibri"/>
          <w:i/>
          <w:szCs w:val="24"/>
          <w:lang w:eastAsia="ko-KR"/>
        </w:rPr>
        <w:sectPr w:rsidR="00F61642" w:rsidRPr="006B4D30" w:rsidSect="003D2EE2">
          <w:pgSz w:w="11901" w:h="16834" w:code="9"/>
          <w:pgMar w:top="1440" w:right="1440" w:bottom="1440" w:left="1440" w:header="708" w:footer="708" w:gutter="0"/>
          <w:pgNumType w:fmt="lowerRoman"/>
          <w:cols w:space="708"/>
        </w:sectPr>
      </w:pPr>
      <w:r w:rsidRPr="006B4D30">
        <w:rPr>
          <w:rFonts w:eastAsia="Batang" w:cs="Calibri"/>
          <w:i/>
          <w:szCs w:val="24"/>
          <w:lang w:eastAsia="ko-KR"/>
        </w:rPr>
        <w:t>Abstract in English</w:t>
      </w:r>
      <w:r w:rsidR="00F541A3" w:rsidRPr="006B4D30">
        <w:rPr>
          <w:rFonts w:eastAsia="Batang" w:cs="Calibri"/>
          <w:i/>
          <w:szCs w:val="24"/>
          <w:lang w:eastAsia="ko-KR"/>
        </w:rPr>
        <w:t>.</w:t>
      </w:r>
      <w:r w:rsidRPr="006B4D30">
        <w:rPr>
          <w:rFonts w:eastAsia="Batang" w:cs="Calibri"/>
          <w:i/>
          <w:szCs w:val="24"/>
          <w:lang w:eastAsia="ko-KR"/>
        </w:rPr>
        <w:t xml:space="preserve"> Up to 50 words.</w:t>
      </w:r>
    </w:p>
    <w:p w14:paraId="1253C2EC" w14:textId="36221DBB" w:rsidR="0044035C" w:rsidRPr="006B4D30" w:rsidRDefault="006B4D30" w:rsidP="003D2EE2">
      <w:pPr>
        <w:pStyle w:val="Heading1"/>
        <w:numPr>
          <w:ilvl w:val="0"/>
          <w:numId w:val="0"/>
        </w:numPr>
        <w:ind w:left="432" w:hanging="432"/>
        <w:rPr>
          <w:rFonts w:cs="Calibri"/>
          <w:lang w:val="sl-SI"/>
        </w:rPr>
      </w:pPr>
      <w:bookmarkStart w:id="2" w:name="_Toc192167741"/>
      <w:r>
        <w:rPr>
          <w:rFonts w:cs="Calibri"/>
          <w:lang w:val="sl-SI"/>
        </w:rPr>
        <w:lastRenderedPageBreak/>
        <w:t xml:space="preserve">1  </w:t>
      </w:r>
      <w:r w:rsidR="00076717" w:rsidRPr="006B4D30">
        <w:rPr>
          <w:rFonts w:cs="Calibri"/>
          <w:lang w:val="sl-SI"/>
        </w:rPr>
        <w:t>UVOD</w:t>
      </w:r>
      <w:bookmarkEnd w:id="2"/>
    </w:p>
    <w:p w14:paraId="1EAAC563" w14:textId="58535BEF" w:rsidR="00877E80" w:rsidRPr="006B4D30" w:rsidRDefault="006964DC" w:rsidP="003D2EE2">
      <w:pPr>
        <w:spacing w:before="360"/>
        <w:rPr>
          <w:rFonts w:cs="Calibri"/>
        </w:rPr>
      </w:pPr>
      <w:r w:rsidRPr="006B4D30">
        <w:rPr>
          <w:rFonts w:cs="Calibri"/>
        </w:rPr>
        <w:t>Prvi odstavek</w:t>
      </w:r>
      <w:r w:rsidR="003477B6">
        <w:rPr>
          <w:rFonts w:cs="Calibri"/>
        </w:rPr>
        <w:t xml:space="preserve"> uvoda se začne s</w:t>
      </w:r>
      <w:r w:rsidRPr="006B4D30">
        <w:rPr>
          <w:rFonts w:cs="Calibri"/>
        </w:rPr>
        <w:t xml:space="preserve"> kratk</w:t>
      </w:r>
      <w:r w:rsidR="003477B6">
        <w:rPr>
          <w:rFonts w:cs="Calibri"/>
        </w:rPr>
        <w:t>o</w:t>
      </w:r>
      <w:r w:rsidRPr="006B4D30">
        <w:rPr>
          <w:rFonts w:cs="Calibri"/>
        </w:rPr>
        <w:t xml:space="preserve"> predstavitv</w:t>
      </w:r>
      <w:r w:rsidR="003477B6">
        <w:rPr>
          <w:rFonts w:cs="Calibri"/>
        </w:rPr>
        <w:t>ijo</w:t>
      </w:r>
      <w:r w:rsidRPr="006B4D30">
        <w:rPr>
          <w:rFonts w:cs="Calibri"/>
        </w:rPr>
        <w:t xml:space="preserve"> širšega in zatem ožjega področja</w:t>
      </w:r>
      <w:r w:rsidR="00C37423">
        <w:rPr>
          <w:rFonts w:cs="Calibri"/>
        </w:rPr>
        <w:t>. Navedite, zakaj je pomembno</w:t>
      </w:r>
      <w:r w:rsidR="00AE1091" w:rsidRPr="006B4D30">
        <w:rPr>
          <w:rFonts w:cs="Calibri"/>
        </w:rPr>
        <w:t>.</w:t>
      </w:r>
      <w:r w:rsidR="00584E36" w:rsidRPr="006B4D30">
        <w:rPr>
          <w:rFonts w:cs="Calibri"/>
        </w:rPr>
        <w:t xml:space="preserve"> </w:t>
      </w:r>
      <w:r w:rsidR="00B52F3D">
        <w:rPr>
          <w:rFonts w:cs="Calibri"/>
        </w:rPr>
        <w:t xml:space="preserve">Takoj na začetku si tudi postavite ustrezno oblikovanje. </w:t>
      </w:r>
      <w:r w:rsidR="00584E36" w:rsidRPr="006B4D30">
        <w:rPr>
          <w:rFonts w:cs="Calibri"/>
        </w:rPr>
        <w:t>Besedilo naloge naj bo napisano s proporcionalno obliko pisave Calibri ali privzeto pisavo v okolju LaTeX in se skozi delo ne sme spreminjati. Barva pisave je črna. Velikost pisave za besedilo naj bo dvanajst (12) točk. Sprotne opombe naj bodo napisane s pisavo velikosti enajst (11) točk. Najmanjša dovoljena velikost pisave za vsebino tabel in oznake na slikah je enajst (11) točk.</w:t>
      </w:r>
      <w:r w:rsidR="00DB3424">
        <w:rPr>
          <w:rFonts w:cs="Calibri"/>
        </w:rPr>
        <w:t xml:space="preserve"> Razmik med vrsticami naj 1,5.</w:t>
      </w:r>
      <w:r w:rsidR="0058141E">
        <w:rPr>
          <w:rFonts w:cs="Calibri"/>
        </w:rPr>
        <w:t xml:space="preserve"> </w:t>
      </w:r>
      <w:r w:rsidR="0058141E" w:rsidRPr="00E81706">
        <w:rPr>
          <w:rFonts w:cs="Calibri"/>
        </w:rPr>
        <w:t>Naslovi poglavij in podpoglavij naj bodo levo poravnani; poglavja naj se pričnejo na novi strani. Naslovi slik in tabel naj bodo poravnani na sredino, če so enovrstični, če so večvrstični pa naj bodo poravnani obojestransko.</w:t>
      </w:r>
    </w:p>
    <w:p w14:paraId="0EDDB60F" w14:textId="4D7C77A2" w:rsidR="00093DAD" w:rsidRPr="006B4D30" w:rsidRDefault="003F5E06" w:rsidP="00DB3424">
      <w:pPr>
        <w:spacing w:before="240"/>
        <w:rPr>
          <w:rFonts w:cs="Calibri"/>
        </w:rPr>
      </w:pPr>
      <w:r>
        <w:rPr>
          <w:rFonts w:cs="Calibri"/>
        </w:rPr>
        <w:t>V d</w:t>
      </w:r>
      <w:r w:rsidR="006964DC" w:rsidRPr="006B4D30">
        <w:rPr>
          <w:rFonts w:cs="Calibri"/>
        </w:rPr>
        <w:t>rug</w:t>
      </w:r>
      <w:r>
        <w:rPr>
          <w:rFonts w:cs="Calibri"/>
        </w:rPr>
        <w:t>em</w:t>
      </w:r>
      <w:r w:rsidR="006964DC" w:rsidRPr="006B4D30">
        <w:rPr>
          <w:rFonts w:cs="Calibri"/>
        </w:rPr>
        <w:t xml:space="preserve"> odstavk</w:t>
      </w:r>
      <w:r>
        <w:rPr>
          <w:rFonts w:cs="Calibri"/>
        </w:rPr>
        <w:t xml:space="preserve">u </w:t>
      </w:r>
      <w:r w:rsidR="006964DC" w:rsidRPr="006B4D30">
        <w:rPr>
          <w:rFonts w:cs="Calibri"/>
        </w:rPr>
        <w:t>opi</w:t>
      </w:r>
      <w:r>
        <w:rPr>
          <w:rFonts w:cs="Calibri"/>
        </w:rPr>
        <w:t>šite</w:t>
      </w:r>
      <w:r w:rsidR="006964DC" w:rsidRPr="006B4D30">
        <w:rPr>
          <w:rFonts w:cs="Calibri"/>
        </w:rPr>
        <w:t xml:space="preserve"> problem in raziskovaln</w:t>
      </w:r>
      <w:r>
        <w:rPr>
          <w:rFonts w:cs="Calibri"/>
        </w:rPr>
        <w:t>a</w:t>
      </w:r>
      <w:r w:rsidR="006964DC" w:rsidRPr="006B4D30">
        <w:rPr>
          <w:rFonts w:cs="Calibri"/>
        </w:rPr>
        <w:t xml:space="preserve"> vprašanj</w:t>
      </w:r>
      <w:r>
        <w:rPr>
          <w:rFonts w:cs="Calibri"/>
        </w:rPr>
        <w:t>a</w:t>
      </w:r>
      <w:r w:rsidR="006964DC" w:rsidRPr="006B4D30">
        <w:rPr>
          <w:rFonts w:cs="Calibri"/>
        </w:rPr>
        <w:t xml:space="preserve"> oz. cilje</w:t>
      </w:r>
      <w:r w:rsidR="001D7C57" w:rsidRPr="006B4D30">
        <w:rPr>
          <w:rFonts w:cs="Calibri"/>
        </w:rPr>
        <w:t>.</w:t>
      </w:r>
      <w:r w:rsidR="00E81706">
        <w:rPr>
          <w:rFonts w:cs="Calibri"/>
        </w:rPr>
        <w:t xml:space="preserve"> </w:t>
      </w:r>
    </w:p>
    <w:p w14:paraId="1AE964DD" w14:textId="74F60777" w:rsidR="006964DC" w:rsidRPr="006B4D30" w:rsidRDefault="003F5E06" w:rsidP="00DB3424">
      <w:pPr>
        <w:spacing w:before="240"/>
        <w:rPr>
          <w:rFonts w:cs="Calibri"/>
        </w:rPr>
      </w:pPr>
      <w:r>
        <w:rPr>
          <w:rFonts w:cs="Calibri"/>
        </w:rPr>
        <w:t xml:space="preserve">V tretjem </w:t>
      </w:r>
      <w:r w:rsidR="006964DC" w:rsidRPr="006B4D30">
        <w:rPr>
          <w:rFonts w:cs="Calibri"/>
        </w:rPr>
        <w:t>odstavk</w:t>
      </w:r>
      <w:r>
        <w:rPr>
          <w:rFonts w:cs="Calibri"/>
        </w:rPr>
        <w:t>u navedite,</w:t>
      </w:r>
      <w:r w:rsidR="006964DC" w:rsidRPr="006B4D30">
        <w:rPr>
          <w:rFonts w:cs="Calibri"/>
        </w:rPr>
        <w:t xml:space="preserve"> </w:t>
      </w:r>
      <w:r w:rsidR="00D3756D" w:rsidRPr="006B4D30">
        <w:rPr>
          <w:rFonts w:cs="Calibri"/>
        </w:rPr>
        <w:t>kaj boste naredili v projektu v zvezi z zastavljenimi</w:t>
      </w:r>
      <w:r w:rsidR="00D3756D" w:rsidRPr="006B4D30">
        <w:rPr>
          <w:rFonts w:cs="Calibri"/>
        </w:rPr>
        <w:br/>
        <w:t>raziskovalnimi vprašanji oz. cilji</w:t>
      </w:r>
      <w:r w:rsidR="001D7C57" w:rsidRPr="006B4D30">
        <w:rPr>
          <w:rFonts w:cs="Calibri"/>
        </w:rPr>
        <w:t>.</w:t>
      </w:r>
    </w:p>
    <w:p w14:paraId="537FD081" w14:textId="42A2BCDC" w:rsidR="00D3756D" w:rsidRPr="006B4D30" w:rsidRDefault="00D3756D" w:rsidP="00DB3424">
      <w:pPr>
        <w:spacing w:before="240"/>
        <w:rPr>
          <w:rFonts w:cs="Calibri"/>
        </w:rPr>
      </w:pPr>
      <w:r w:rsidRPr="006B4D30">
        <w:rPr>
          <w:rFonts w:cs="Calibri"/>
        </w:rPr>
        <w:t>Četrti odstavek</w:t>
      </w:r>
      <w:r w:rsidR="003F5E06">
        <w:rPr>
          <w:rFonts w:cs="Calibri"/>
        </w:rPr>
        <w:t xml:space="preserve"> vključuje kratko</w:t>
      </w:r>
      <w:r w:rsidRPr="006B4D30">
        <w:rPr>
          <w:rFonts w:cs="Calibri"/>
        </w:rPr>
        <w:t xml:space="preserve"> napoved vsebine nadaljnjih poglavij</w:t>
      </w:r>
      <w:r w:rsidR="001D7C57" w:rsidRPr="006B4D30">
        <w:rPr>
          <w:rFonts w:cs="Calibri"/>
        </w:rPr>
        <w:t>.</w:t>
      </w:r>
      <w:r w:rsidR="003F5E06">
        <w:rPr>
          <w:rFonts w:cs="Calibri"/>
        </w:rPr>
        <w:t xml:space="preserve"> Uvod ima samo te štiri odstavke in naj bo dolg stran ali dve. Naj ne bo razdeljen na podpoglavja.</w:t>
      </w:r>
    </w:p>
    <w:p w14:paraId="619A80E7" w14:textId="77777777" w:rsidR="002F7529" w:rsidRPr="006B4D30" w:rsidRDefault="002F7529" w:rsidP="00877E80">
      <w:pPr>
        <w:rPr>
          <w:rFonts w:cs="Calibri"/>
        </w:rPr>
      </w:pPr>
    </w:p>
    <w:p w14:paraId="12ACF352" w14:textId="77777777" w:rsidR="00877E80" w:rsidRPr="006B4D30" w:rsidRDefault="00877E80" w:rsidP="00877E80">
      <w:pPr>
        <w:rPr>
          <w:rFonts w:cs="Calibri"/>
        </w:rPr>
      </w:pPr>
    </w:p>
    <w:p w14:paraId="1AF73C41" w14:textId="77777777" w:rsidR="006C6B0B" w:rsidRPr="006B4D30" w:rsidRDefault="006C6B0B">
      <w:pPr>
        <w:spacing w:line="240" w:lineRule="auto"/>
        <w:jc w:val="left"/>
        <w:rPr>
          <w:rFonts w:cs="Calibri"/>
          <w:b/>
          <w:bCs/>
          <w:caps/>
          <w:kern w:val="32"/>
          <w:sz w:val="36"/>
          <w:szCs w:val="32"/>
        </w:rPr>
      </w:pPr>
      <w:r w:rsidRPr="006B4D30">
        <w:rPr>
          <w:rFonts w:cs="Calibri"/>
        </w:rPr>
        <w:br w:type="page"/>
      </w:r>
    </w:p>
    <w:p w14:paraId="5D71F0E2" w14:textId="1F255931" w:rsidR="007451D9" w:rsidRPr="006B4D30" w:rsidRDefault="006B4D30" w:rsidP="00DB3424">
      <w:pPr>
        <w:pStyle w:val="Heading1"/>
        <w:numPr>
          <w:ilvl w:val="0"/>
          <w:numId w:val="0"/>
        </w:numPr>
        <w:ind w:left="432" w:hanging="432"/>
        <w:rPr>
          <w:rFonts w:cs="Calibri"/>
          <w:lang w:val="sl-SI"/>
        </w:rPr>
      </w:pPr>
      <w:bookmarkStart w:id="3" w:name="_Toc192167742"/>
      <w:r>
        <w:rPr>
          <w:rFonts w:cs="Calibri"/>
          <w:lang w:val="sl-SI"/>
        </w:rPr>
        <w:lastRenderedPageBreak/>
        <w:t xml:space="preserve">2  </w:t>
      </w:r>
      <w:r w:rsidR="00F73C76">
        <w:rPr>
          <w:rFonts w:cs="Calibri"/>
          <w:lang w:val="sl-SI"/>
        </w:rPr>
        <w:t>TEORETSKI PREGLED PODROČJA</w:t>
      </w:r>
      <w:bookmarkEnd w:id="3"/>
    </w:p>
    <w:p w14:paraId="3F05AD86" w14:textId="26849D95" w:rsidR="009B6ED7" w:rsidRDefault="00DB3424" w:rsidP="00DB3424">
      <w:pPr>
        <w:spacing w:before="360"/>
        <w:rPr>
          <w:rFonts w:eastAsia="Batang" w:cs="Calibri"/>
        </w:rPr>
      </w:pPr>
      <w:r>
        <w:rPr>
          <w:rFonts w:eastAsia="Batang" w:cs="Calibri"/>
        </w:rPr>
        <w:t>Naslov tega poglavja naj vsebinsko ustreza temu, kar v poglavju predstavljate. To in četrto poglavje razdelite na podpoglavja, zato dodajte kratek napovedni stavek, ki napoveduje vsebino podpoglavij</w:t>
      </w:r>
      <w:r w:rsidRPr="006B4D30">
        <w:rPr>
          <w:rFonts w:eastAsia="Batang" w:cs="Calibri"/>
        </w:rPr>
        <w:t>.</w:t>
      </w:r>
    </w:p>
    <w:p w14:paraId="77ECFC94" w14:textId="1C6342AD" w:rsidR="005C7F39" w:rsidRPr="006B4D30" w:rsidRDefault="006B4D30" w:rsidP="00DB3424">
      <w:pPr>
        <w:pStyle w:val="Heading2"/>
        <w:numPr>
          <w:ilvl w:val="0"/>
          <w:numId w:val="0"/>
        </w:numPr>
        <w:spacing w:before="360"/>
        <w:ind w:left="576" w:hanging="576"/>
        <w:rPr>
          <w:rFonts w:cs="Calibri"/>
        </w:rPr>
      </w:pPr>
      <w:bookmarkStart w:id="4" w:name="_Toc192167743"/>
      <w:r>
        <w:rPr>
          <w:rFonts w:cs="Calibri"/>
        </w:rPr>
        <w:t xml:space="preserve">2.1  </w:t>
      </w:r>
      <w:r w:rsidR="00A02253" w:rsidRPr="006B4D30">
        <w:rPr>
          <w:rFonts w:cs="Calibri"/>
        </w:rPr>
        <w:t>Podpoglavje 1</w:t>
      </w:r>
      <w:bookmarkEnd w:id="4"/>
    </w:p>
    <w:p w14:paraId="423808BE" w14:textId="6D3C3502" w:rsidR="00031C8D" w:rsidRDefault="002E6E40" w:rsidP="00777382">
      <w:pPr>
        <w:spacing w:before="360"/>
        <w:rPr>
          <w:rFonts w:eastAsia="Batang" w:cs="Calibri"/>
        </w:rPr>
      </w:pPr>
      <w:r w:rsidRPr="00377C1E">
        <w:rPr>
          <w:rFonts w:eastAsia="Batang" w:cs="Calibri"/>
        </w:rPr>
        <w:t xml:space="preserve">Namen poglavja </w:t>
      </w:r>
      <w:r>
        <w:rPr>
          <w:rFonts w:eastAsia="Batang" w:cs="Calibri"/>
        </w:rPr>
        <w:t xml:space="preserve">s pregledom literature </w:t>
      </w:r>
      <w:r w:rsidRPr="00377C1E">
        <w:rPr>
          <w:rFonts w:eastAsia="Batang" w:cs="Calibri"/>
        </w:rPr>
        <w:t xml:space="preserve">je postaviti </w:t>
      </w:r>
      <w:r w:rsidR="00242826">
        <w:rPr>
          <w:rFonts w:eastAsia="Batang" w:cs="Calibri"/>
        </w:rPr>
        <w:t xml:space="preserve">strokovni </w:t>
      </w:r>
      <w:r w:rsidRPr="00377C1E">
        <w:rPr>
          <w:rFonts w:eastAsia="Batang" w:cs="Calibri"/>
        </w:rPr>
        <w:t xml:space="preserve">okvir za </w:t>
      </w:r>
      <w:r w:rsidR="00242826">
        <w:rPr>
          <w:rFonts w:eastAsia="Batang" w:cs="Calibri"/>
        </w:rPr>
        <w:t xml:space="preserve">svojo </w:t>
      </w:r>
      <w:r w:rsidRPr="00377C1E">
        <w:rPr>
          <w:rFonts w:eastAsia="Batang" w:cs="Calibri"/>
        </w:rPr>
        <w:t xml:space="preserve">raziskavo, pokazati poznavanje področja ter utemeljiti izbiro </w:t>
      </w:r>
      <w:r w:rsidR="007D2068">
        <w:rPr>
          <w:rFonts w:eastAsia="Batang" w:cs="Calibri"/>
        </w:rPr>
        <w:t>pri lastnem delu uporabljen</w:t>
      </w:r>
      <w:r w:rsidR="00D4091E">
        <w:rPr>
          <w:rFonts w:eastAsia="Batang" w:cs="Calibri"/>
        </w:rPr>
        <w:t>ih</w:t>
      </w:r>
      <w:r w:rsidR="007D2068">
        <w:rPr>
          <w:rFonts w:eastAsia="Batang" w:cs="Calibri"/>
        </w:rPr>
        <w:t xml:space="preserve"> </w:t>
      </w:r>
      <w:r w:rsidRPr="00377C1E">
        <w:rPr>
          <w:rFonts w:eastAsia="Batang" w:cs="Calibri"/>
        </w:rPr>
        <w:t>pristop</w:t>
      </w:r>
      <w:r w:rsidR="00D4091E">
        <w:rPr>
          <w:rFonts w:eastAsia="Batang" w:cs="Calibri"/>
        </w:rPr>
        <w:t>ov ali orodij</w:t>
      </w:r>
      <w:r w:rsidRPr="00377C1E">
        <w:rPr>
          <w:rFonts w:eastAsia="Batang" w:cs="Calibri"/>
        </w:rPr>
        <w:t xml:space="preserve">. </w:t>
      </w:r>
      <w:r w:rsidR="00031C8D">
        <w:rPr>
          <w:rFonts w:eastAsia="Batang" w:cs="Calibri"/>
        </w:rPr>
        <w:t xml:space="preserve">Tukaj lahko </w:t>
      </w:r>
      <w:r w:rsidR="00377C1E" w:rsidRPr="00377C1E">
        <w:rPr>
          <w:rFonts w:eastAsia="Batang" w:cs="Calibri"/>
        </w:rPr>
        <w:t>predstavi</w:t>
      </w:r>
      <w:r w:rsidR="006E2113">
        <w:rPr>
          <w:rFonts w:eastAsia="Batang" w:cs="Calibri"/>
        </w:rPr>
        <w:t>te</w:t>
      </w:r>
      <w:r w:rsidR="00377C1E" w:rsidRPr="00377C1E">
        <w:rPr>
          <w:rFonts w:eastAsia="Batang" w:cs="Calibri"/>
        </w:rPr>
        <w:t xml:space="preserve"> ključne teoretične osnove</w:t>
      </w:r>
      <w:r w:rsidR="00FB0921">
        <w:rPr>
          <w:rFonts w:eastAsia="Batang" w:cs="Calibri"/>
        </w:rPr>
        <w:t>,</w:t>
      </w:r>
      <w:r w:rsidR="00377C1E" w:rsidRPr="00377C1E">
        <w:rPr>
          <w:rFonts w:eastAsia="Batang" w:cs="Calibri"/>
        </w:rPr>
        <w:t xml:space="preserve"> koncepte</w:t>
      </w:r>
      <w:r w:rsidR="00DF7F9E">
        <w:rPr>
          <w:rFonts w:eastAsia="Batang" w:cs="Calibri"/>
        </w:rPr>
        <w:t xml:space="preserve">, </w:t>
      </w:r>
      <w:r w:rsidR="00FB0921">
        <w:rPr>
          <w:rFonts w:eastAsia="Batang" w:cs="Calibri"/>
        </w:rPr>
        <w:t>strokovne vsebine</w:t>
      </w:r>
      <w:r w:rsidR="00DF7F9E">
        <w:rPr>
          <w:rFonts w:eastAsia="Batang" w:cs="Calibri"/>
        </w:rPr>
        <w:t>, orodja ipd.</w:t>
      </w:r>
      <w:r w:rsidR="00377C1E" w:rsidRPr="00377C1E">
        <w:rPr>
          <w:rFonts w:eastAsia="Batang" w:cs="Calibri"/>
        </w:rPr>
        <w:t xml:space="preserve">, </w:t>
      </w:r>
      <w:r w:rsidR="00DF7F9E">
        <w:rPr>
          <w:rFonts w:eastAsia="Batang" w:cs="Calibri"/>
        </w:rPr>
        <w:t xml:space="preserve">ki </w:t>
      </w:r>
      <w:r w:rsidR="00377C1E" w:rsidRPr="00377C1E">
        <w:rPr>
          <w:rFonts w:eastAsia="Batang" w:cs="Calibri"/>
        </w:rPr>
        <w:t>so relevantn</w:t>
      </w:r>
      <w:r w:rsidR="00DF7F9E">
        <w:rPr>
          <w:rFonts w:eastAsia="Batang" w:cs="Calibri"/>
        </w:rPr>
        <w:t>i</w:t>
      </w:r>
      <w:r w:rsidR="00377C1E" w:rsidRPr="00377C1E">
        <w:rPr>
          <w:rFonts w:eastAsia="Batang" w:cs="Calibri"/>
        </w:rPr>
        <w:t xml:space="preserve"> za </w:t>
      </w:r>
      <w:r w:rsidR="006E2113">
        <w:rPr>
          <w:rFonts w:eastAsia="Batang" w:cs="Calibri"/>
        </w:rPr>
        <w:t xml:space="preserve">vašo </w:t>
      </w:r>
      <w:r w:rsidR="00377C1E" w:rsidRPr="00377C1E">
        <w:rPr>
          <w:rFonts w:eastAsia="Batang" w:cs="Calibri"/>
        </w:rPr>
        <w:t xml:space="preserve">temo. </w:t>
      </w:r>
      <w:r w:rsidR="00D812B5">
        <w:rPr>
          <w:rFonts w:eastAsia="Batang" w:cs="Calibri"/>
        </w:rPr>
        <w:t xml:space="preserve">Običajno </w:t>
      </w:r>
      <w:r w:rsidR="00777382">
        <w:rPr>
          <w:rFonts w:eastAsia="Batang" w:cs="Calibri"/>
        </w:rPr>
        <w:t xml:space="preserve">se v teoretskem pregledu </w:t>
      </w:r>
      <w:r w:rsidR="00D812B5">
        <w:rPr>
          <w:rFonts w:eastAsia="Batang" w:cs="Calibri"/>
        </w:rPr>
        <w:t>predstavi</w:t>
      </w:r>
      <w:r w:rsidR="00777382">
        <w:rPr>
          <w:rFonts w:eastAsia="Batang" w:cs="Calibri"/>
        </w:rPr>
        <w:t>jo</w:t>
      </w:r>
      <w:r w:rsidR="00D812B5">
        <w:rPr>
          <w:rFonts w:eastAsia="Batang" w:cs="Calibri"/>
        </w:rPr>
        <w:t xml:space="preserve"> tudi najbolj primerljive že obstoječe raziskave ali </w:t>
      </w:r>
      <w:r w:rsidR="00777382">
        <w:rPr>
          <w:rFonts w:eastAsia="Batang" w:cs="Calibri"/>
        </w:rPr>
        <w:t xml:space="preserve">rešitve. </w:t>
      </w:r>
      <w:r w:rsidR="00031C8D">
        <w:rPr>
          <w:rFonts w:eastAsia="Batang" w:cs="Calibri"/>
        </w:rPr>
        <w:t xml:space="preserve">V tem poglavju večinoma povzemate in se sklicujete na vsebine iz virov, ki ste jih izbrali kot relevantne za svoje delo. </w:t>
      </w:r>
      <w:r w:rsidR="00031C8D" w:rsidRPr="00377C1E">
        <w:rPr>
          <w:rFonts w:eastAsia="Batang" w:cs="Calibri"/>
        </w:rPr>
        <w:t xml:space="preserve">Pomembno je, da so </w:t>
      </w:r>
      <w:r w:rsidR="00031C8D">
        <w:rPr>
          <w:rFonts w:eastAsia="Batang" w:cs="Calibri"/>
        </w:rPr>
        <w:t xml:space="preserve">uporabljeni </w:t>
      </w:r>
      <w:r w:rsidR="00031C8D" w:rsidRPr="00377C1E">
        <w:rPr>
          <w:rFonts w:eastAsia="Batang" w:cs="Calibri"/>
        </w:rPr>
        <w:t xml:space="preserve">viri strokovni in </w:t>
      </w:r>
      <w:r w:rsidR="00031C8D">
        <w:rPr>
          <w:rFonts w:eastAsia="Batang" w:cs="Calibri"/>
        </w:rPr>
        <w:t>zaupanja vredni.</w:t>
      </w:r>
    </w:p>
    <w:p w14:paraId="4E8F281E" w14:textId="2FC88C1A" w:rsidR="008B5E63" w:rsidRPr="006B4D30" w:rsidRDefault="004A4608" w:rsidP="00377C1E">
      <w:pPr>
        <w:spacing w:before="360"/>
        <w:rPr>
          <w:rFonts w:eastAsia="Batang" w:cs="Calibri"/>
        </w:rPr>
      </w:pPr>
      <w:r w:rsidRPr="006B4D30">
        <w:rPr>
          <w:rFonts w:eastAsia="Batang" w:cs="Calibri"/>
        </w:rPr>
        <w:t>Vsebino r</w:t>
      </w:r>
      <w:r w:rsidR="00EA77F1" w:rsidRPr="006B4D30">
        <w:rPr>
          <w:rFonts w:eastAsia="Batang" w:cs="Calibri"/>
        </w:rPr>
        <w:t xml:space="preserve">azdelite v dve ali tri podpoglavja. </w:t>
      </w:r>
      <w:r w:rsidRPr="006B4D30">
        <w:rPr>
          <w:rFonts w:eastAsia="Batang" w:cs="Calibri"/>
        </w:rPr>
        <w:t xml:space="preserve">Vsebine povzemite </w:t>
      </w:r>
      <w:r w:rsidR="00315787" w:rsidRPr="006B4D30">
        <w:rPr>
          <w:rFonts w:eastAsia="Batang" w:cs="Calibri"/>
        </w:rPr>
        <w:t xml:space="preserve">iz najmanj 5 </w:t>
      </w:r>
      <w:r w:rsidRPr="006B4D30">
        <w:rPr>
          <w:rFonts w:eastAsia="Batang" w:cs="Calibri"/>
        </w:rPr>
        <w:t xml:space="preserve">in največ 10 </w:t>
      </w:r>
      <w:r w:rsidR="00315787" w:rsidRPr="006B4D30">
        <w:rPr>
          <w:rFonts w:eastAsia="Batang" w:cs="Calibri"/>
        </w:rPr>
        <w:t>različnih strokovnih virov</w:t>
      </w:r>
      <w:r w:rsidR="00344F60" w:rsidRPr="006B4D30">
        <w:rPr>
          <w:rFonts w:eastAsia="Batang" w:cs="Calibri"/>
        </w:rPr>
        <w:t xml:space="preserve">. To so lahko </w:t>
      </w:r>
      <w:r w:rsidR="00FF30CD" w:rsidRPr="006B4D30">
        <w:rPr>
          <w:rFonts w:eastAsia="Batang" w:cs="Calibri"/>
        </w:rPr>
        <w:t xml:space="preserve">učna gradiva, </w:t>
      </w:r>
      <w:r w:rsidR="00344F60" w:rsidRPr="006B4D30">
        <w:rPr>
          <w:rFonts w:eastAsia="Batang" w:cs="Calibri"/>
        </w:rPr>
        <w:t>učbeniki, strokovni ali znanstveni članki, monografije</w:t>
      </w:r>
      <w:r w:rsidR="0066168B" w:rsidRPr="006B4D30">
        <w:rPr>
          <w:rFonts w:eastAsia="Batang" w:cs="Calibri"/>
        </w:rPr>
        <w:t xml:space="preserve"> ali </w:t>
      </w:r>
      <w:r w:rsidR="00FF30CD" w:rsidRPr="006B4D30">
        <w:rPr>
          <w:rFonts w:eastAsia="Batang" w:cs="Calibri"/>
        </w:rPr>
        <w:t xml:space="preserve">tudi </w:t>
      </w:r>
      <w:r w:rsidR="0066168B" w:rsidRPr="006B4D30">
        <w:rPr>
          <w:rFonts w:eastAsia="Batang" w:cs="Calibri"/>
        </w:rPr>
        <w:t>spletni viri, ki pa morajo biti preverjeni in zanesljivi</w:t>
      </w:r>
      <w:r w:rsidR="00315787" w:rsidRPr="006B4D30">
        <w:rPr>
          <w:rFonts w:eastAsia="Batang" w:cs="Calibri"/>
        </w:rPr>
        <w:t>.</w:t>
      </w:r>
      <w:r w:rsidR="0066168B" w:rsidRPr="006B4D30">
        <w:rPr>
          <w:rFonts w:eastAsia="Batang" w:cs="Calibri"/>
        </w:rPr>
        <w:t xml:space="preserve"> Spletni viri morajo imeti navedene </w:t>
      </w:r>
      <w:r w:rsidR="004B7BF4" w:rsidRPr="006B4D30">
        <w:rPr>
          <w:rFonts w:eastAsia="Batang" w:cs="Calibri"/>
        </w:rPr>
        <w:t xml:space="preserve">vse dostopne podatke, vsaj naslov in datum dostopa, če je znano, pa tudi avtorja, leto objave in </w:t>
      </w:r>
      <w:r w:rsidR="00FF30CD" w:rsidRPr="006B4D30">
        <w:rPr>
          <w:rFonts w:eastAsia="Batang" w:cs="Calibri"/>
        </w:rPr>
        <w:t>ostalo</w:t>
      </w:r>
      <w:r w:rsidR="004B7BF4" w:rsidRPr="006B4D30">
        <w:rPr>
          <w:rFonts w:eastAsia="Batang" w:cs="Calibri"/>
        </w:rPr>
        <w:t>.</w:t>
      </w:r>
      <w:r w:rsidR="00FF30CD" w:rsidRPr="006B4D30">
        <w:rPr>
          <w:rFonts w:eastAsia="Batang" w:cs="Calibri"/>
        </w:rPr>
        <w:t xml:space="preserve"> Vsaj en uporabljeni vir mora biti </w:t>
      </w:r>
      <w:r w:rsidR="008B5E63" w:rsidRPr="006B4D30">
        <w:rPr>
          <w:rFonts w:eastAsia="Batang" w:cs="Calibri"/>
        </w:rPr>
        <w:t>nespletni.</w:t>
      </w:r>
      <w:r w:rsidR="00315787" w:rsidRPr="006B4D30">
        <w:rPr>
          <w:rFonts w:eastAsia="Batang" w:cs="Calibri"/>
        </w:rPr>
        <w:t xml:space="preserve"> </w:t>
      </w:r>
    </w:p>
    <w:p w14:paraId="3CDE9025" w14:textId="1C305D3A" w:rsidR="0023372A" w:rsidRDefault="00315787" w:rsidP="00DB3424">
      <w:pPr>
        <w:spacing w:before="360"/>
        <w:rPr>
          <w:rFonts w:eastAsia="Batang" w:cs="Calibri"/>
        </w:rPr>
      </w:pPr>
      <w:r w:rsidRPr="006B4D30">
        <w:rPr>
          <w:rFonts w:eastAsia="Batang" w:cs="Calibri"/>
        </w:rPr>
        <w:t>Pri vsem, kar zapiše</w:t>
      </w:r>
      <w:r w:rsidR="004A4608" w:rsidRPr="006B4D30">
        <w:rPr>
          <w:rFonts w:eastAsia="Batang" w:cs="Calibri"/>
        </w:rPr>
        <w:t>te</w:t>
      </w:r>
      <w:r w:rsidRPr="006B4D30">
        <w:rPr>
          <w:rFonts w:eastAsia="Batang" w:cs="Calibri"/>
        </w:rPr>
        <w:t>, mora biti jasno razvidno, ali so to vaše misli</w:t>
      </w:r>
      <w:r w:rsidR="0029583A" w:rsidRPr="006B4D30">
        <w:rPr>
          <w:rFonts w:eastAsia="Batang" w:cs="Calibri"/>
        </w:rPr>
        <w:t xml:space="preserve"> ali pa ste informacije od </w:t>
      </w:r>
      <w:r w:rsidR="008B5E63" w:rsidRPr="006B4D30">
        <w:rPr>
          <w:rFonts w:eastAsia="Batang" w:cs="Calibri"/>
        </w:rPr>
        <w:t xml:space="preserve">nekod </w:t>
      </w:r>
      <w:r w:rsidR="0029583A" w:rsidRPr="006B4D30">
        <w:rPr>
          <w:rFonts w:eastAsia="Batang" w:cs="Calibri"/>
        </w:rPr>
        <w:t>povzeli</w:t>
      </w:r>
      <w:r w:rsidR="008B5E63" w:rsidRPr="006B4D30">
        <w:rPr>
          <w:rFonts w:eastAsia="Batang" w:cs="Calibri"/>
        </w:rPr>
        <w:t>, in če da,</w:t>
      </w:r>
      <w:r w:rsidR="0029583A" w:rsidRPr="006B4D30">
        <w:rPr>
          <w:rFonts w:eastAsia="Batang" w:cs="Calibri"/>
        </w:rPr>
        <w:t xml:space="preserve"> </w:t>
      </w:r>
      <w:r w:rsidR="008B5E63" w:rsidRPr="006B4D30">
        <w:rPr>
          <w:rFonts w:eastAsia="Batang" w:cs="Calibri"/>
        </w:rPr>
        <w:t>od kod</w:t>
      </w:r>
      <w:r w:rsidR="0029583A" w:rsidRPr="006B4D30">
        <w:rPr>
          <w:rFonts w:eastAsia="Batang" w:cs="Calibri"/>
        </w:rPr>
        <w:t>.</w:t>
      </w:r>
      <w:r w:rsidR="008B5E63" w:rsidRPr="006B4D30">
        <w:rPr>
          <w:rFonts w:eastAsia="Batang" w:cs="Calibri"/>
        </w:rPr>
        <w:t xml:space="preserve"> </w:t>
      </w:r>
      <w:r w:rsidR="0029583A" w:rsidRPr="006B4D30">
        <w:rPr>
          <w:rFonts w:eastAsia="Batang" w:cs="Calibri"/>
        </w:rPr>
        <w:t xml:space="preserve">Za informacije, ki jih povzamete, </w:t>
      </w:r>
      <w:r w:rsidR="00B35779">
        <w:rPr>
          <w:rFonts w:eastAsia="Batang" w:cs="Calibri"/>
        </w:rPr>
        <w:t xml:space="preserve">obvezno </w:t>
      </w:r>
      <w:r w:rsidR="0029583A" w:rsidRPr="006B4D30">
        <w:rPr>
          <w:rFonts w:eastAsia="Batang" w:cs="Calibri"/>
        </w:rPr>
        <w:t xml:space="preserve">navedite vir na način </w:t>
      </w:r>
      <w:r w:rsidR="00D25253" w:rsidRPr="006B4D30">
        <w:rPr>
          <w:rFonts w:eastAsia="Batang" w:cs="Calibri"/>
        </w:rPr>
        <w:t xml:space="preserve">APA </w:t>
      </w:r>
      <w:r w:rsidR="0029583A" w:rsidRPr="006B4D30">
        <w:rPr>
          <w:rFonts w:eastAsia="Batang" w:cs="Calibri"/>
        </w:rPr>
        <w:t xml:space="preserve">(Avtor, </w:t>
      </w:r>
      <w:r w:rsidR="00D25253" w:rsidRPr="006B4D30">
        <w:rPr>
          <w:rFonts w:eastAsia="Batang" w:cs="Calibri"/>
        </w:rPr>
        <w:t>leto; Avtor et al., leto; Avtor &amp; Avtor, leto) ali na način IEEE [1], [2].</w:t>
      </w:r>
      <w:r w:rsidR="00DE344D" w:rsidRPr="006B4D30">
        <w:rPr>
          <w:rFonts w:eastAsia="Batang" w:cs="Calibri"/>
        </w:rPr>
        <w:t xml:space="preserve"> Vsi viri morajo biti navedeni v celoti v seznamu literature.</w:t>
      </w:r>
      <w:r w:rsidR="004B54EA" w:rsidRPr="006B4D30">
        <w:rPr>
          <w:rFonts w:eastAsia="Batang" w:cs="Calibri"/>
        </w:rPr>
        <w:t xml:space="preserve"> V seznamu literature ne smete navajati del, na kater</w:t>
      </w:r>
      <w:r w:rsidR="00A2307C" w:rsidRPr="006B4D30">
        <w:rPr>
          <w:rFonts w:eastAsia="Batang" w:cs="Calibri"/>
        </w:rPr>
        <w:t>a</w:t>
      </w:r>
      <w:r w:rsidR="004B54EA" w:rsidRPr="006B4D30">
        <w:rPr>
          <w:rFonts w:eastAsia="Batang" w:cs="Calibri"/>
        </w:rPr>
        <w:t xml:space="preserve"> se nikjer v nalogi ne sklicujete</w:t>
      </w:r>
      <w:r w:rsidR="00EC0E14" w:rsidRPr="006B4D30">
        <w:rPr>
          <w:rFonts w:eastAsia="Batang" w:cs="Calibri"/>
        </w:rPr>
        <w:t>.</w:t>
      </w:r>
    </w:p>
    <w:p w14:paraId="104C25F9" w14:textId="356BE9E2" w:rsidR="007A7B48" w:rsidRDefault="007A7B48" w:rsidP="00A23E5C">
      <w:pPr>
        <w:spacing w:before="360"/>
        <w:rPr>
          <w:rFonts w:eastAsia="Batang" w:cs="Calibri"/>
        </w:rPr>
      </w:pPr>
      <w:r>
        <w:rPr>
          <w:rFonts w:eastAsia="Batang" w:cs="Calibri"/>
        </w:rPr>
        <w:t xml:space="preserve">Naslednji </w:t>
      </w:r>
      <w:r w:rsidR="007753A0">
        <w:rPr>
          <w:rFonts w:eastAsia="Batang" w:cs="Calibri"/>
        </w:rPr>
        <w:t>odstav</w:t>
      </w:r>
      <w:r>
        <w:rPr>
          <w:rFonts w:eastAsia="Batang" w:cs="Calibri"/>
        </w:rPr>
        <w:t>e</w:t>
      </w:r>
      <w:r w:rsidR="007753A0">
        <w:rPr>
          <w:rFonts w:eastAsia="Batang" w:cs="Calibri"/>
        </w:rPr>
        <w:t xml:space="preserve">k </w:t>
      </w:r>
      <w:r>
        <w:rPr>
          <w:rFonts w:eastAsia="Batang" w:cs="Calibri"/>
        </w:rPr>
        <w:t xml:space="preserve">predstavlja </w:t>
      </w:r>
      <w:r w:rsidR="007753A0">
        <w:rPr>
          <w:rFonts w:eastAsia="Batang" w:cs="Calibri"/>
        </w:rPr>
        <w:t xml:space="preserve">primer, kako se napiše </w:t>
      </w:r>
      <w:r w:rsidR="003F6E72">
        <w:rPr>
          <w:rFonts w:eastAsia="Batang" w:cs="Calibri"/>
        </w:rPr>
        <w:t xml:space="preserve">besedilo teoretskega dela in kako se pri tem sklicujemo na uporabljeno literaturo. </w:t>
      </w:r>
      <w:r w:rsidR="00F54C0A">
        <w:rPr>
          <w:rFonts w:eastAsia="Batang" w:cs="Calibri"/>
        </w:rPr>
        <w:t xml:space="preserve">Vsa dela, citirana </w:t>
      </w:r>
      <w:r w:rsidR="003D7A61">
        <w:rPr>
          <w:rFonts w:eastAsia="Batang" w:cs="Calibri"/>
        </w:rPr>
        <w:t>v naslednjem odstavku, so popisana v s</w:t>
      </w:r>
      <w:r w:rsidR="00AF127B">
        <w:rPr>
          <w:rFonts w:eastAsia="Batang" w:cs="Calibri"/>
        </w:rPr>
        <w:t>eznam</w:t>
      </w:r>
      <w:r w:rsidR="003D7A61">
        <w:rPr>
          <w:rFonts w:eastAsia="Batang" w:cs="Calibri"/>
        </w:rPr>
        <w:t>u</w:t>
      </w:r>
      <w:r w:rsidR="00AF127B">
        <w:rPr>
          <w:rFonts w:eastAsia="Batang" w:cs="Calibri"/>
        </w:rPr>
        <w:t xml:space="preserve"> literature </w:t>
      </w:r>
      <w:r w:rsidR="00F54C0A">
        <w:rPr>
          <w:rFonts w:eastAsia="Batang" w:cs="Calibri"/>
        </w:rPr>
        <w:t>na koncu</w:t>
      </w:r>
      <w:r w:rsidR="003D7A61">
        <w:rPr>
          <w:rFonts w:eastAsia="Batang" w:cs="Calibri"/>
        </w:rPr>
        <w:t>, vsako pod zaporedno številko, k</w:t>
      </w:r>
      <w:r w:rsidR="001C0854">
        <w:rPr>
          <w:rFonts w:eastAsia="Batang" w:cs="Calibri"/>
        </w:rPr>
        <w:t>i</w:t>
      </w:r>
      <w:r w:rsidR="003D7A61">
        <w:rPr>
          <w:rFonts w:eastAsia="Batang" w:cs="Calibri"/>
        </w:rPr>
        <w:t xml:space="preserve"> je navedena v oglatih oklepajih</w:t>
      </w:r>
      <w:r w:rsidR="00F54C0A">
        <w:rPr>
          <w:rFonts w:eastAsia="Batang" w:cs="Calibri"/>
        </w:rPr>
        <w:t>.</w:t>
      </w:r>
    </w:p>
    <w:p w14:paraId="4518FBAF" w14:textId="0F2EE079" w:rsidR="007753A0" w:rsidRPr="00C70F25" w:rsidRDefault="007B4245" w:rsidP="00C70F25">
      <w:pPr>
        <w:spacing w:before="360"/>
        <w:ind w:left="397"/>
        <w:rPr>
          <w:rFonts w:eastAsia="Batang" w:cs="Calibri"/>
          <w:sz w:val="22"/>
        </w:rPr>
      </w:pPr>
      <w:r w:rsidRPr="00C70F25">
        <w:rPr>
          <w:rFonts w:eastAsia="Batang" w:cs="Calibri"/>
          <w:sz w:val="22"/>
        </w:rPr>
        <w:lastRenderedPageBreak/>
        <w:t xml:space="preserve">Koncept odprtih podatkov (OP) se je razvil pred več kot dvema desetletjema in se v Evropi začel uveljavljati po sprejetju Direktive EU o ponovni uporabi informacij javnega sektorja leta 2003 [1]. Slovenija je </w:t>
      </w:r>
      <w:r w:rsidR="006C7C54" w:rsidRPr="00C70F25">
        <w:rPr>
          <w:rFonts w:eastAsia="Batang" w:cs="Calibri"/>
          <w:sz w:val="22"/>
        </w:rPr>
        <w:t>tem prizadevanjem sledila z uveljavitvijo Zakona o dostopu do informacij javnega značaja [2]. Prelomnica v razvoju OP je bila uveljavitev Memoranduma o odprti državni upravi [3] v ZDA, kar je spodbudilo intenzivnejše raziskave na tem področju. Odprti po</w:t>
      </w:r>
      <w:r w:rsidR="00A23E5C" w:rsidRPr="00C70F25">
        <w:rPr>
          <w:rFonts w:eastAsia="Batang" w:cs="Calibri"/>
          <w:sz w:val="22"/>
        </w:rPr>
        <w:t>datki predstavljajo informatizirane zbirke podatkov, ki so dostopne z odprto licenco in v formatih, primernih za uporabo, ter ponovno uporabo [4]. Izraz »ponovna uporaba podatkov</w:t>
      </w:r>
      <w:r w:rsidR="00BA28BA" w:rsidRPr="00C70F25">
        <w:rPr>
          <w:rFonts w:eastAsia="Batang" w:cs="Calibri"/>
          <w:sz w:val="22"/>
        </w:rPr>
        <w:t>«</w:t>
      </w:r>
      <w:r w:rsidR="00A23E5C" w:rsidRPr="00C70F25">
        <w:rPr>
          <w:rFonts w:eastAsia="Batang" w:cs="Calibri"/>
          <w:sz w:val="22"/>
        </w:rPr>
        <w:t xml:space="preserve"> se nanaša na uporabo podatkov za namene, za katere niso bili prvotno ustvarjeni [5], [6]. V tem prispevku izraza »uporaba« in »ponovna uporaba« uporabljamo izmenično. Večina OP izvira iz javnega sektorja, pri čemer direktive in zakonske zahteve narekujejo, da morajo biti ti podatki dostopni preko specializiranih spletnih portalov, kot je OPSI v Sloveniji ali Evropski portal podatkov. Za zagotavljanje uporabnosti OP se upoštevajo uveljavljene smernice za objavo, kot so na primer 8 principov odprte državne uprave [7] in petstopenjski model povezanih podatkov [8].</w:t>
      </w:r>
      <w:r w:rsidR="00A84749">
        <w:rPr>
          <w:rFonts w:eastAsia="Batang" w:cs="Calibri"/>
          <w:sz w:val="22"/>
        </w:rPr>
        <w:t xml:space="preserve"> [</w:t>
      </w:r>
      <w:r w:rsidR="00E658AC">
        <w:rPr>
          <w:rFonts w:eastAsia="Batang" w:cs="Calibri"/>
          <w:sz w:val="22"/>
        </w:rPr>
        <w:t>10</w:t>
      </w:r>
      <w:r w:rsidR="00A84749">
        <w:rPr>
          <w:rFonts w:eastAsia="Batang" w:cs="Calibri"/>
          <w:sz w:val="22"/>
        </w:rPr>
        <w:t>]</w:t>
      </w:r>
    </w:p>
    <w:p w14:paraId="4471E997" w14:textId="092DC7E1" w:rsidR="00A02253" w:rsidRPr="006B4D30" w:rsidRDefault="00BB119C" w:rsidP="00BB119C">
      <w:pPr>
        <w:pStyle w:val="Heading2"/>
        <w:numPr>
          <w:ilvl w:val="0"/>
          <w:numId w:val="0"/>
        </w:numPr>
        <w:spacing w:before="360"/>
        <w:ind w:left="576" w:hanging="576"/>
        <w:rPr>
          <w:rFonts w:cs="Calibri"/>
        </w:rPr>
      </w:pPr>
      <w:bookmarkStart w:id="5" w:name="_Toc192167744"/>
      <w:r>
        <w:rPr>
          <w:rFonts w:cs="Calibri"/>
        </w:rPr>
        <w:t xml:space="preserve">2.2  </w:t>
      </w:r>
      <w:r w:rsidR="00A02253" w:rsidRPr="006B4D30">
        <w:rPr>
          <w:rFonts w:cs="Calibri"/>
        </w:rPr>
        <w:t>Podpoglavje 2</w:t>
      </w:r>
      <w:bookmarkEnd w:id="5"/>
    </w:p>
    <w:p w14:paraId="7BEE15F4" w14:textId="5FE48874" w:rsidR="00A02253" w:rsidRPr="006B4D30" w:rsidRDefault="00F914EE" w:rsidP="00DB3424">
      <w:pPr>
        <w:spacing w:before="360"/>
        <w:rPr>
          <w:rFonts w:cs="Calibri"/>
        </w:rPr>
      </w:pPr>
      <w:r w:rsidRPr="006B4D30">
        <w:rPr>
          <w:rFonts w:cs="Calibri"/>
        </w:rPr>
        <w:t xml:space="preserve">Odstavki </w:t>
      </w:r>
      <w:r w:rsidR="00FA2551" w:rsidRPr="006B4D30">
        <w:rPr>
          <w:rFonts w:cs="Calibri"/>
        </w:rPr>
        <w:t xml:space="preserve">znotraj podpoglavja </w:t>
      </w:r>
      <w:r w:rsidRPr="006B4D30">
        <w:rPr>
          <w:rFonts w:cs="Calibri"/>
        </w:rPr>
        <w:t>naj bodo dolgi več kot samo eno poved. Obsegajo naj več vrstic.</w:t>
      </w:r>
      <w:r w:rsidR="00FA2551" w:rsidRPr="006B4D30">
        <w:rPr>
          <w:rFonts w:cs="Calibri"/>
        </w:rPr>
        <w:t xml:space="preserve"> Odstavke ločite med sabo s prazno vrstico oz. nekoliko večjim razmikom, kot je razmik med vrsticami v odstavku.</w:t>
      </w:r>
    </w:p>
    <w:p w14:paraId="21665229" w14:textId="177C0A7D" w:rsidR="00FA2551" w:rsidRDefault="00EE6334" w:rsidP="00CE25CB">
      <w:pPr>
        <w:spacing w:before="360"/>
        <w:rPr>
          <w:rFonts w:cs="Calibri"/>
        </w:rPr>
      </w:pPr>
      <w:r>
        <w:rPr>
          <w:rFonts w:cs="Calibri"/>
        </w:rPr>
        <w:t>Vsebino n</w:t>
      </w:r>
      <w:r w:rsidR="00BE0A87" w:rsidRPr="006B4D30">
        <w:rPr>
          <w:rFonts w:cs="Calibri"/>
        </w:rPr>
        <w:t>alog</w:t>
      </w:r>
      <w:r>
        <w:rPr>
          <w:rFonts w:cs="Calibri"/>
        </w:rPr>
        <w:t>e</w:t>
      </w:r>
      <w:r w:rsidR="00BE0A87" w:rsidRPr="006B4D30">
        <w:rPr>
          <w:rFonts w:cs="Calibri"/>
        </w:rPr>
        <w:t xml:space="preserve"> napišite </w:t>
      </w:r>
      <w:r w:rsidR="00377F62">
        <w:rPr>
          <w:rFonts w:cs="Calibri"/>
        </w:rPr>
        <w:t>samostojno, brez pomoči umetne inteligence. Jezik naloge naj bo</w:t>
      </w:r>
      <w:r w:rsidR="0095686D">
        <w:rPr>
          <w:rFonts w:cs="Calibri"/>
        </w:rPr>
        <w:t xml:space="preserve"> slovenščin</w:t>
      </w:r>
      <w:r w:rsidR="00377F62">
        <w:rPr>
          <w:rFonts w:cs="Calibri"/>
        </w:rPr>
        <w:t>a</w:t>
      </w:r>
      <w:r w:rsidR="0095686D">
        <w:rPr>
          <w:rFonts w:cs="Calibri"/>
        </w:rPr>
        <w:t xml:space="preserve">, </w:t>
      </w:r>
      <w:r w:rsidR="00377F62">
        <w:rPr>
          <w:rFonts w:cs="Calibri"/>
        </w:rPr>
        <w:t>če slovenščina ni vaš materni jezik</w:t>
      </w:r>
      <w:r w:rsidR="00CE25CB">
        <w:rPr>
          <w:rFonts w:cs="Calibri"/>
        </w:rPr>
        <w:t xml:space="preserve">, </w:t>
      </w:r>
      <w:r w:rsidR="00377F62">
        <w:rPr>
          <w:rFonts w:cs="Calibri"/>
        </w:rPr>
        <w:t>pa lahko tudi drug južnoslovansk</w:t>
      </w:r>
      <w:r w:rsidR="005C2067">
        <w:rPr>
          <w:rFonts w:cs="Calibri"/>
        </w:rPr>
        <w:t>i</w:t>
      </w:r>
      <w:r w:rsidR="00377F62">
        <w:rPr>
          <w:rFonts w:cs="Calibri"/>
        </w:rPr>
        <w:t xml:space="preserve"> jezik</w:t>
      </w:r>
      <w:r w:rsidR="00BE0A87" w:rsidRPr="006B4D30">
        <w:rPr>
          <w:rFonts w:cs="Calibri"/>
        </w:rPr>
        <w:t xml:space="preserve">, vendar v latinici. </w:t>
      </w:r>
      <w:r w:rsidR="00377F62">
        <w:rPr>
          <w:rFonts w:cs="Calibri"/>
        </w:rPr>
        <w:t xml:space="preserve">V tem primeru </w:t>
      </w:r>
      <w:r w:rsidR="0054522E" w:rsidRPr="006B4D30">
        <w:rPr>
          <w:rFonts w:cs="Calibri"/>
        </w:rPr>
        <w:t xml:space="preserve">naredite </w:t>
      </w:r>
      <w:r w:rsidR="00EB2FDD" w:rsidRPr="006B4D30">
        <w:rPr>
          <w:rFonts w:cs="Calibri"/>
        </w:rPr>
        <w:t xml:space="preserve">na dnu dokumenta kopijo celotne naloge in strojno prevedite </w:t>
      </w:r>
      <w:r w:rsidR="0054522E" w:rsidRPr="006B4D30">
        <w:rPr>
          <w:rFonts w:cs="Calibri"/>
        </w:rPr>
        <w:t>besedil</w:t>
      </w:r>
      <w:r w:rsidR="00EB2FDD" w:rsidRPr="006B4D30">
        <w:rPr>
          <w:rFonts w:cs="Calibri"/>
        </w:rPr>
        <w:t xml:space="preserve">o </w:t>
      </w:r>
      <w:r w:rsidR="0054522E" w:rsidRPr="006B4D30">
        <w:rPr>
          <w:rFonts w:cs="Calibri"/>
        </w:rPr>
        <w:t xml:space="preserve"> v slovenščino</w:t>
      </w:r>
      <w:r w:rsidR="00EB2FDD" w:rsidRPr="006B4D30">
        <w:rPr>
          <w:rFonts w:cs="Calibri"/>
        </w:rPr>
        <w:t>.</w:t>
      </w:r>
      <w:r>
        <w:rPr>
          <w:rFonts w:cs="Calibri"/>
        </w:rPr>
        <w:t xml:space="preserve"> </w:t>
      </w:r>
    </w:p>
    <w:p w14:paraId="187A543C" w14:textId="2795083F" w:rsidR="00EE6334" w:rsidRPr="006B4D30" w:rsidRDefault="00EE6334" w:rsidP="00CE25CB">
      <w:pPr>
        <w:spacing w:before="360"/>
        <w:rPr>
          <w:rFonts w:cs="Calibri"/>
        </w:rPr>
      </w:pPr>
      <w:r>
        <w:rPr>
          <w:rFonts w:cs="Calibri"/>
        </w:rPr>
        <w:t>V fazi popravljanja besedila</w:t>
      </w:r>
      <w:r w:rsidR="00430770">
        <w:rPr>
          <w:rFonts w:cs="Calibri"/>
        </w:rPr>
        <w:t>, torej ko že imate spisano vso vsebino in samo popravljate jezik in slog, si lahko pomagate tudi z umetno inteligenco in drugimi orodji</w:t>
      </w:r>
      <w:r w:rsidR="0055258C">
        <w:rPr>
          <w:rFonts w:cs="Calibri"/>
        </w:rPr>
        <w:t xml:space="preserve"> </w:t>
      </w:r>
      <w:r w:rsidR="002C4402">
        <w:rPr>
          <w:rFonts w:cs="Calibri"/>
        </w:rPr>
        <w:t xml:space="preserve">(Besana, CJVT vejice) </w:t>
      </w:r>
      <w:r w:rsidR="0055258C">
        <w:rPr>
          <w:rFonts w:cs="Calibri"/>
        </w:rPr>
        <w:t xml:space="preserve">za popravljanje </w:t>
      </w:r>
      <w:r w:rsidR="00B9369E">
        <w:rPr>
          <w:rFonts w:cs="Calibri"/>
        </w:rPr>
        <w:t>slovnice, pravopisa in sloga</w:t>
      </w:r>
      <w:r w:rsidR="00430770">
        <w:rPr>
          <w:rFonts w:cs="Calibri"/>
        </w:rPr>
        <w:t>.</w:t>
      </w:r>
    </w:p>
    <w:p w14:paraId="2E0D4A27" w14:textId="7AC48CFA" w:rsidR="00A02253" w:rsidRPr="006B4D30" w:rsidRDefault="00BB119C" w:rsidP="00BB119C">
      <w:pPr>
        <w:pStyle w:val="Heading2"/>
        <w:numPr>
          <w:ilvl w:val="0"/>
          <w:numId w:val="0"/>
        </w:numPr>
        <w:spacing w:before="360"/>
        <w:ind w:left="576" w:hanging="576"/>
        <w:rPr>
          <w:rFonts w:cs="Calibri"/>
        </w:rPr>
      </w:pPr>
      <w:bookmarkStart w:id="6" w:name="_Toc192167745"/>
      <w:r>
        <w:rPr>
          <w:rFonts w:cs="Calibri"/>
        </w:rPr>
        <w:lastRenderedPageBreak/>
        <w:t xml:space="preserve">2.3   </w:t>
      </w:r>
      <w:r w:rsidR="00A02253" w:rsidRPr="006B4D30">
        <w:rPr>
          <w:rFonts w:cs="Calibri"/>
        </w:rPr>
        <w:t>Podpoglavje 3</w:t>
      </w:r>
      <w:bookmarkEnd w:id="6"/>
    </w:p>
    <w:p w14:paraId="73FEEBE7" w14:textId="1C438B2A" w:rsidR="00A2307C" w:rsidRDefault="00FC500C" w:rsidP="00DB3424">
      <w:pPr>
        <w:spacing w:before="360"/>
        <w:rPr>
          <w:rFonts w:eastAsia="Batang" w:cs="Calibri"/>
        </w:rPr>
      </w:pPr>
      <w:r w:rsidRPr="006B4D30">
        <w:rPr>
          <w:rFonts w:eastAsia="Batang" w:cs="Calibri"/>
          <w:noProof/>
        </w:rPr>
        <w:drawing>
          <wp:anchor distT="0" distB="0" distL="114300" distR="114300" simplePos="0" relativeHeight="251661824" behindDoc="0" locked="0" layoutInCell="1" allowOverlap="1" wp14:anchorId="04EB11BB" wp14:editId="528F91ED">
            <wp:simplePos x="0" y="0"/>
            <wp:positionH relativeFrom="margin">
              <wp:align>center</wp:align>
            </wp:positionH>
            <wp:positionV relativeFrom="paragraph">
              <wp:posOffset>1541145</wp:posOffset>
            </wp:positionV>
            <wp:extent cx="5576570" cy="2025015"/>
            <wp:effectExtent l="19050" t="19050" r="24130" b="13335"/>
            <wp:wrapTopAndBottom/>
            <wp:docPr id="1440139223"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9223" name="Picture 1" descr="A diagram of a block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6570" cy="2025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92CBC" w:rsidRPr="006B4D30">
        <w:rPr>
          <w:rFonts w:eastAsia="Batang" w:cs="Calibri"/>
        </w:rPr>
        <w:t>Če v teoretskem delu povzemate tudi slikovne, grafične ali druge prikaze iz virov</w:t>
      </w:r>
      <w:r w:rsidR="00C500FE" w:rsidRPr="006B4D30">
        <w:rPr>
          <w:rFonts w:eastAsia="Batang" w:cs="Calibri"/>
        </w:rPr>
        <w:t xml:space="preserve">, </w:t>
      </w:r>
      <w:r w:rsidR="007A162C" w:rsidRPr="006B4D30">
        <w:rPr>
          <w:rFonts w:eastAsia="Batang" w:cs="Calibri"/>
        </w:rPr>
        <w:t xml:space="preserve">jih v besedilu </w:t>
      </w:r>
      <w:r w:rsidR="00F82F6D" w:rsidRPr="006B4D30">
        <w:rPr>
          <w:rFonts w:eastAsia="Batang" w:cs="Calibri"/>
        </w:rPr>
        <w:t xml:space="preserve">obvezno </w:t>
      </w:r>
      <w:r w:rsidR="007A162C" w:rsidRPr="006B4D30">
        <w:rPr>
          <w:rFonts w:eastAsia="Batang" w:cs="Calibri"/>
        </w:rPr>
        <w:t>napovejte</w:t>
      </w:r>
      <w:r w:rsidR="00F82FF6" w:rsidRPr="006B4D30">
        <w:rPr>
          <w:rFonts w:eastAsia="Batang" w:cs="Calibri"/>
        </w:rPr>
        <w:t xml:space="preserve">. Dodajte </w:t>
      </w:r>
      <w:r w:rsidR="0047372A" w:rsidRPr="006B4D30">
        <w:rPr>
          <w:rFonts w:eastAsia="Batang" w:cs="Calibri"/>
        </w:rPr>
        <w:t xml:space="preserve">kratko </w:t>
      </w:r>
      <w:r w:rsidR="00F82FF6" w:rsidRPr="006B4D30">
        <w:rPr>
          <w:rFonts w:eastAsia="Batang" w:cs="Calibri"/>
        </w:rPr>
        <w:t xml:space="preserve">razlago, </w:t>
      </w:r>
      <w:r w:rsidR="0047372A" w:rsidRPr="006B4D30">
        <w:rPr>
          <w:rFonts w:eastAsia="Batang" w:cs="Calibri"/>
        </w:rPr>
        <w:t>kaj slika prikazuje in zakaj je pomembna</w:t>
      </w:r>
      <w:r w:rsidR="00572D60" w:rsidRPr="006B4D30">
        <w:rPr>
          <w:rFonts w:eastAsia="Batang" w:cs="Calibri"/>
        </w:rPr>
        <w:t>.</w:t>
      </w:r>
      <w:r w:rsidR="0047372A" w:rsidRPr="006B4D30">
        <w:rPr>
          <w:rFonts w:eastAsia="Batang" w:cs="Calibri"/>
        </w:rPr>
        <w:t xml:space="preserve"> Sliki dodajte številčenje, podnapis in na koncu obvezno tudi navedbo vira, če slika ni vaša lastna. </w:t>
      </w:r>
      <w:r w:rsidR="00CC7F6F" w:rsidRPr="006B4D30">
        <w:rPr>
          <w:rFonts w:eastAsia="Batang" w:cs="Calibri"/>
        </w:rPr>
        <w:t xml:space="preserve">Za ponazoritev glejte </w:t>
      </w:r>
      <w:r w:rsidR="0047372A" w:rsidRPr="006B4D30">
        <w:rPr>
          <w:rFonts w:eastAsia="Batang" w:cs="Calibri"/>
        </w:rPr>
        <w:t>sliko 1.</w:t>
      </w:r>
    </w:p>
    <w:p w14:paraId="68DE0D8F" w14:textId="54DE83EC" w:rsidR="00FC500C" w:rsidRPr="00042054" w:rsidRDefault="00042054" w:rsidP="00042054">
      <w:pPr>
        <w:pStyle w:val="Caption"/>
        <w:rPr>
          <w:rFonts w:eastAsia="Batang"/>
          <w:sz w:val="24"/>
          <w:szCs w:val="24"/>
          <w:lang w:val="de-DE"/>
        </w:rPr>
      </w:pPr>
      <w:bookmarkStart w:id="7" w:name="_Ref172533925"/>
      <w:bookmarkStart w:id="8" w:name="_Toc172560732"/>
      <w:bookmarkStart w:id="9" w:name="_Toc189737817"/>
      <w:r w:rsidRPr="00042054">
        <w:rPr>
          <w:sz w:val="24"/>
          <w:szCs w:val="24"/>
        </w:rPr>
        <w:t xml:space="preserve">Slika </w:t>
      </w:r>
      <w:r w:rsidRPr="00042054">
        <w:rPr>
          <w:sz w:val="24"/>
          <w:szCs w:val="24"/>
        </w:rPr>
        <w:fldChar w:fldCharType="begin"/>
      </w:r>
      <w:r w:rsidRPr="00042054">
        <w:rPr>
          <w:sz w:val="24"/>
          <w:szCs w:val="24"/>
        </w:rPr>
        <w:instrText xml:space="preserve"> SEQ Slika \* ARABIC </w:instrText>
      </w:r>
      <w:r w:rsidRPr="00042054">
        <w:rPr>
          <w:sz w:val="24"/>
          <w:szCs w:val="24"/>
        </w:rPr>
        <w:fldChar w:fldCharType="separate"/>
      </w:r>
      <w:r w:rsidR="00F41A82">
        <w:rPr>
          <w:noProof/>
          <w:sz w:val="24"/>
          <w:szCs w:val="24"/>
        </w:rPr>
        <w:t>1</w:t>
      </w:r>
      <w:r w:rsidRPr="00042054">
        <w:rPr>
          <w:sz w:val="24"/>
          <w:szCs w:val="24"/>
        </w:rPr>
        <w:fldChar w:fldCharType="end"/>
      </w:r>
      <w:bookmarkEnd w:id="7"/>
      <w:r w:rsidR="00FC500C" w:rsidRPr="00042054">
        <w:rPr>
          <w:sz w:val="24"/>
          <w:szCs w:val="24"/>
        </w:rPr>
        <w:t>: Struktura verige blokov</w:t>
      </w:r>
      <w:r w:rsidR="00FC500C" w:rsidRPr="00042054">
        <w:rPr>
          <w:color w:val="FF0000"/>
          <w:sz w:val="24"/>
          <w:szCs w:val="24"/>
        </w:rPr>
        <w:t xml:space="preserve"> </w:t>
      </w:r>
      <w:r w:rsidR="00FC500C" w:rsidRPr="00042054">
        <w:rPr>
          <w:sz w:val="24"/>
          <w:szCs w:val="24"/>
        </w:rPr>
        <w:t>[</w:t>
      </w:r>
      <w:r w:rsidR="00736FC8">
        <w:rPr>
          <w:sz w:val="24"/>
          <w:szCs w:val="24"/>
        </w:rPr>
        <w:t>9</w:t>
      </w:r>
      <w:r w:rsidR="00FC500C" w:rsidRPr="00042054">
        <w:rPr>
          <w:sz w:val="24"/>
          <w:szCs w:val="24"/>
        </w:rPr>
        <w:t>]</w:t>
      </w:r>
      <w:bookmarkEnd w:id="8"/>
      <w:bookmarkEnd w:id="9"/>
    </w:p>
    <w:p w14:paraId="49ABF204" w14:textId="10ED86C2" w:rsidR="00DB3424" w:rsidRPr="006B4D30" w:rsidRDefault="00DB3424" w:rsidP="00DB3424">
      <w:pPr>
        <w:spacing w:before="360"/>
        <w:rPr>
          <w:rFonts w:eastAsia="Batang" w:cs="Calibri"/>
          <w:color w:val="FF0000"/>
        </w:rPr>
      </w:pPr>
    </w:p>
    <w:p w14:paraId="0122EDB1" w14:textId="2334B0E1" w:rsidR="00FC500C" w:rsidRDefault="00FC500C" w:rsidP="0023372A">
      <w:pPr>
        <w:rPr>
          <w:rFonts w:eastAsia="Batang" w:cs="Calibri"/>
        </w:rPr>
      </w:pPr>
    </w:p>
    <w:p w14:paraId="7E638D77" w14:textId="15425CE6" w:rsidR="009C2EC3" w:rsidRPr="006B4D30" w:rsidRDefault="009C2EC3" w:rsidP="0023372A">
      <w:pPr>
        <w:rPr>
          <w:rFonts w:eastAsia="Batang" w:cs="Calibri"/>
        </w:rPr>
      </w:pPr>
    </w:p>
    <w:p w14:paraId="486E4939" w14:textId="77777777" w:rsidR="00CC7F6F" w:rsidRPr="006B4D30" w:rsidRDefault="00CC7F6F" w:rsidP="00D20AA9">
      <w:pPr>
        <w:pStyle w:val="Heading1"/>
        <w:numPr>
          <w:ilvl w:val="0"/>
          <w:numId w:val="3"/>
        </w:numPr>
        <w:rPr>
          <w:rFonts w:cs="Calibri"/>
          <w:lang w:val="sl-SI"/>
        </w:rPr>
      </w:pPr>
      <w:r w:rsidRPr="006B4D30">
        <w:rPr>
          <w:rFonts w:cs="Calibri"/>
          <w:lang w:val="sl-SI"/>
        </w:rPr>
        <w:br w:type="page"/>
      </w:r>
    </w:p>
    <w:p w14:paraId="0AFE8343" w14:textId="5662FBDF" w:rsidR="00877E80" w:rsidRPr="006B4D30" w:rsidRDefault="006B4D30" w:rsidP="003D2EE2">
      <w:pPr>
        <w:pStyle w:val="Heading1"/>
        <w:numPr>
          <w:ilvl w:val="0"/>
          <w:numId w:val="0"/>
        </w:numPr>
        <w:ind w:left="432" w:hanging="432"/>
        <w:rPr>
          <w:rFonts w:cs="Calibri"/>
          <w:lang w:val="sl-SI"/>
        </w:rPr>
      </w:pPr>
      <w:bookmarkStart w:id="10" w:name="_Toc192167746"/>
      <w:r>
        <w:rPr>
          <w:rFonts w:cs="Calibri"/>
          <w:lang w:val="sl-SI"/>
        </w:rPr>
        <w:lastRenderedPageBreak/>
        <w:t xml:space="preserve">3  </w:t>
      </w:r>
      <w:r w:rsidR="007451D9" w:rsidRPr="006B4D30">
        <w:rPr>
          <w:rFonts w:cs="Calibri"/>
          <w:lang w:val="sl-SI"/>
        </w:rPr>
        <w:t>metodologija</w:t>
      </w:r>
      <w:bookmarkEnd w:id="10"/>
    </w:p>
    <w:p w14:paraId="1F746586" w14:textId="2A408672" w:rsidR="00E207BF" w:rsidRPr="006B4D30" w:rsidRDefault="00CC7F6F" w:rsidP="003D2EE2">
      <w:pPr>
        <w:spacing w:before="360"/>
        <w:rPr>
          <w:rFonts w:eastAsia="Batang" w:cs="Calibri"/>
          <w:lang w:val="en-SI"/>
        </w:rPr>
      </w:pPr>
      <w:r w:rsidRPr="006B4D30">
        <w:rPr>
          <w:rFonts w:eastAsia="Batang" w:cs="Calibri"/>
        </w:rPr>
        <w:t xml:space="preserve">Tretje poglavje ima naslov Metodologija. </w:t>
      </w:r>
      <w:r w:rsidR="00A2307C" w:rsidRPr="006B4D30">
        <w:rPr>
          <w:rFonts w:eastAsia="Batang" w:cs="Calibri"/>
        </w:rPr>
        <w:t xml:space="preserve">Dolgo naj bo eno do </w:t>
      </w:r>
      <w:r w:rsidR="00E10EED" w:rsidRPr="006B4D30">
        <w:rPr>
          <w:rFonts w:eastAsia="Batang" w:cs="Calibri"/>
        </w:rPr>
        <w:t xml:space="preserve">tri </w:t>
      </w:r>
      <w:r w:rsidR="00A2307C" w:rsidRPr="006B4D30">
        <w:rPr>
          <w:rFonts w:eastAsia="Batang" w:cs="Calibri"/>
        </w:rPr>
        <w:t xml:space="preserve">strani. </w:t>
      </w:r>
      <w:r w:rsidR="008B4C90" w:rsidRPr="006B4D30">
        <w:rPr>
          <w:rFonts w:eastAsia="Batang" w:cs="Calibri"/>
        </w:rPr>
        <w:t xml:space="preserve">V prvem odstavku poglavja </w:t>
      </w:r>
      <w:r w:rsidR="006D607F" w:rsidRPr="006B4D30">
        <w:rPr>
          <w:rFonts w:eastAsia="Batang" w:cs="Calibri"/>
          <w:lang w:val="en-SI"/>
        </w:rPr>
        <w:t>naved</w:t>
      </w:r>
      <w:r w:rsidR="004A53C3" w:rsidRPr="006B4D30">
        <w:rPr>
          <w:rFonts w:eastAsia="Batang" w:cs="Calibri"/>
          <w:lang w:val="en-SI"/>
        </w:rPr>
        <w:t>i</w:t>
      </w:r>
      <w:r w:rsidR="008B4C90" w:rsidRPr="006B4D30">
        <w:rPr>
          <w:rFonts w:eastAsia="Batang" w:cs="Calibri"/>
          <w:lang w:val="en-SI"/>
        </w:rPr>
        <w:t>te</w:t>
      </w:r>
      <w:r w:rsidR="006D607F" w:rsidRPr="006B4D30">
        <w:rPr>
          <w:rFonts w:eastAsia="Batang" w:cs="Calibri"/>
          <w:lang w:val="en-SI"/>
        </w:rPr>
        <w:t xml:space="preserve"> raziskovaln</w:t>
      </w:r>
      <w:r w:rsidR="008B4C90" w:rsidRPr="006B4D30">
        <w:rPr>
          <w:rFonts w:eastAsia="Batang" w:cs="Calibri"/>
          <w:lang w:val="en-SI"/>
        </w:rPr>
        <w:t>i</w:t>
      </w:r>
      <w:r w:rsidR="006D607F" w:rsidRPr="006B4D30">
        <w:rPr>
          <w:rFonts w:eastAsia="Batang" w:cs="Calibri"/>
          <w:lang w:val="en-SI"/>
        </w:rPr>
        <w:t xml:space="preserve"> problem in cilj</w:t>
      </w:r>
      <w:r w:rsidR="008B4C90" w:rsidRPr="006B4D30">
        <w:rPr>
          <w:rFonts w:eastAsia="Batang" w:cs="Calibri"/>
          <w:lang w:val="en-SI"/>
        </w:rPr>
        <w:t>e</w:t>
      </w:r>
      <w:r w:rsidR="000511D1" w:rsidRPr="006B4D30">
        <w:rPr>
          <w:rFonts w:eastAsia="Batang" w:cs="Calibri"/>
          <w:lang w:val="en-SI"/>
        </w:rPr>
        <w:t xml:space="preserve"> ali hipoteze, če ste jih postavili</w:t>
      </w:r>
      <w:r w:rsidR="006D607F" w:rsidRPr="006B4D30">
        <w:rPr>
          <w:rFonts w:eastAsia="Batang" w:cs="Calibri"/>
          <w:lang w:val="en-SI"/>
        </w:rPr>
        <w:t>.</w:t>
      </w:r>
      <w:r w:rsidR="008447A6" w:rsidRPr="006B4D30">
        <w:rPr>
          <w:rFonts w:eastAsia="Batang" w:cs="Calibri"/>
          <w:lang w:val="en-SI"/>
        </w:rPr>
        <w:t xml:space="preserve"> </w:t>
      </w:r>
    </w:p>
    <w:p w14:paraId="6FFD594F" w14:textId="5E86FBCE" w:rsidR="009440D8" w:rsidRPr="006B4D30" w:rsidRDefault="00E207BF" w:rsidP="003D2EE2">
      <w:pPr>
        <w:spacing w:before="360"/>
        <w:rPr>
          <w:rFonts w:eastAsia="Batang" w:cs="Calibri"/>
          <w:lang w:val="en-SI"/>
        </w:rPr>
      </w:pPr>
      <w:r w:rsidRPr="006B4D30">
        <w:rPr>
          <w:rFonts w:eastAsia="Batang" w:cs="Calibri"/>
          <w:lang w:val="en-SI"/>
        </w:rPr>
        <w:t xml:space="preserve">V drugem odstavku </w:t>
      </w:r>
      <w:r w:rsidR="008447A6" w:rsidRPr="006B4D30">
        <w:rPr>
          <w:rFonts w:eastAsia="Batang" w:cs="Calibri"/>
          <w:lang w:val="en-SI"/>
        </w:rPr>
        <w:t>predstavite metode, postopke in orodja, ki ste jih uporabili</w:t>
      </w:r>
      <w:r w:rsidR="009D43E6" w:rsidRPr="006B4D30">
        <w:rPr>
          <w:rFonts w:eastAsia="Batang" w:cs="Calibri"/>
          <w:lang w:val="en-SI"/>
        </w:rPr>
        <w:t xml:space="preserve">: </w:t>
      </w:r>
      <w:r w:rsidRPr="006B4D30">
        <w:rPr>
          <w:rFonts w:eastAsia="Batang" w:cs="Calibri"/>
          <w:lang w:val="en-SI"/>
        </w:rPr>
        <w:t xml:space="preserve">programske </w:t>
      </w:r>
      <w:r w:rsidR="009D43E6" w:rsidRPr="006B4D30">
        <w:rPr>
          <w:rFonts w:eastAsia="Batang" w:cs="Calibri"/>
          <w:lang w:val="en-SI"/>
        </w:rPr>
        <w:t>jezike, razvojna okolja, baze podatkov, knjižnice in druge tehnološke komponent</w:t>
      </w:r>
      <w:r w:rsidR="000511D1" w:rsidRPr="006B4D30">
        <w:rPr>
          <w:rFonts w:eastAsia="Batang" w:cs="Calibri"/>
          <w:lang w:val="en-SI"/>
        </w:rPr>
        <w:t>e</w:t>
      </w:r>
      <w:r w:rsidR="009D43E6" w:rsidRPr="006B4D30">
        <w:rPr>
          <w:rFonts w:eastAsia="Batang" w:cs="Calibri"/>
          <w:lang w:val="en-SI"/>
        </w:rPr>
        <w:t>. Pri vsakem lahko dodate kratek opis v stavku ali dveh</w:t>
      </w:r>
      <w:r w:rsidR="000511D1" w:rsidRPr="006B4D30">
        <w:rPr>
          <w:rFonts w:eastAsia="Batang" w:cs="Calibri"/>
          <w:lang w:val="en-SI"/>
        </w:rPr>
        <w:t>, ne pa opisovati uporabljenih orodij v vse podrobnosti. Lahko dodate sklice na</w:t>
      </w:r>
      <w:r w:rsidR="00C12950">
        <w:rPr>
          <w:rFonts w:eastAsia="Batang" w:cs="Calibri"/>
          <w:lang w:val="en-SI"/>
        </w:rPr>
        <w:t xml:space="preserve"> </w:t>
      </w:r>
      <w:r w:rsidR="000511D1" w:rsidRPr="006B4D30">
        <w:rPr>
          <w:rFonts w:eastAsia="Batang" w:cs="Calibri"/>
          <w:lang w:val="en-SI"/>
        </w:rPr>
        <w:t xml:space="preserve">vire, kjer </w:t>
      </w:r>
      <w:r w:rsidR="00C12950">
        <w:rPr>
          <w:rFonts w:eastAsia="Batang" w:cs="Calibri"/>
          <w:lang w:val="en-SI"/>
        </w:rPr>
        <w:t>u</w:t>
      </w:r>
      <w:r w:rsidR="000511D1" w:rsidRPr="006B4D30">
        <w:rPr>
          <w:rFonts w:eastAsia="Batang" w:cs="Calibri"/>
          <w:lang w:val="en-SI"/>
        </w:rPr>
        <w:t>porabnik izve več o tem</w:t>
      </w:r>
      <w:r w:rsidR="009440D8" w:rsidRPr="006B4D30">
        <w:rPr>
          <w:rFonts w:eastAsia="Batang" w:cs="Calibri"/>
          <w:lang w:val="en-SI"/>
        </w:rPr>
        <w:t xml:space="preserve">. Prav tako pri vsakem </w:t>
      </w:r>
      <w:r w:rsidR="007E1A21" w:rsidRPr="006B4D30">
        <w:rPr>
          <w:rFonts w:eastAsia="Batang" w:cs="Calibri"/>
          <w:lang w:val="en-SI"/>
        </w:rPr>
        <w:t xml:space="preserve">orodju </w:t>
      </w:r>
      <w:r w:rsidR="009440D8" w:rsidRPr="006B4D30">
        <w:rPr>
          <w:rFonts w:eastAsia="Batang" w:cs="Calibri"/>
          <w:lang w:val="en-SI"/>
        </w:rPr>
        <w:t xml:space="preserve">dodate razloge, zakaj ste </w:t>
      </w:r>
      <w:r w:rsidR="007E1A21" w:rsidRPr="006B4D30">
        <w:rPr>
          <w:rFonts w:eastAsia="Batang" w:cs="Calibri"/>
          <w:lang w:val="en-SI"/>
        </w:rPr>
        <w:t xml:space="preserve">ga </w:t>
      </w:r>
      <w:r w:rsidR="009440D8" w:rsidRPr="006B4D30">
        <w:rPr>
          <w:rFonts w:eastAsia="Batang" w:cs="Calibri"/>
          <w:lang w:val="en-SI"/>
        </w:rPr>
        <w:t xml:space="preserve">izbrali. </w:t>
      </w:r>
    </w:p>
    <w:p w14:paraId="6516D13E" w14:textId="3673B964" w:rsidR="008447A6" w:rsidRPr="006B4D30" w:rsidRDefault="009440D8" w:rsidP="003D2EE2">
      <w:pPr>
        <w:spacing w:before="360"/>
        <w:rPr>
          <w:rFonts w:eastAsia="Batang" w:cs="Calibri"/>
          <w:lang w:val="en-SI"/>
        </w:rPr>
      </w:pPr>
      <w:r w:rsidRPr="006B4D30">
        <w:rPr>
          <w:rFonts w:eastAsia="Batang" w:cs="Calibri"/>
          <w:lang w:val="en-SI"/>
        </w:rPr>
        <w:t>V tretjem in nada</w:t>
      </w:r>
      <w:r w:rsidR="00C2596A" w:rsidRPr="006B4D30">
        <w:rPr>
          <w:rFonts w:eastAsia="Batang" w:cs="Calibri"/>
          <w:lang w:val="en-SI"/>
        </w:rPr>
        <w:t>l</w:t>
      </w:r>
      <w:r w:rsidRPr="006B4D30">
        <w:rPr>
          <w:rFonts w:eastAsia="Batang" w:cs="Calibri"/>
          <w:lang w:val="en-SI"/>
        </w:rPr>
        <w:t xml:space="preserve">jnjih odstavkih </w:t>
      </w:r>
      <w:r w:rsidR="00C2596A" w:rsidRPr="006B4D30">
        <w:rPr>
          <w:rFonts w:eastAsia="Batang" w:cs="Calibri"/>
          <w:lang w:val="en-SI"/>
        </w:rPr>
        <w:t xml:space="preserve">opišete korake razvoja ali raziskave, kako ste obdelali podatke ipd. </w:t>
      </w:r>
      <w:r w:rsidR="006862EE" w:rsidRPr="006B4D30">
        <w:rPr>
          <w:rFonts w:eastAsia="Batang" w:cs="Calibri"/>
          <w:lang w:val="en-SI"/>
        </w:rPr>
        <w:t xml:space="preserve">Dodate lahko opise, kako ste testirali </w:t>
      </w:r>
      <w:r w:rsidR="0095436D" w:rsidRPr="006B4D30">
        <w:rPr>
          <w:rFonts w:eastAsia="Batang" w:cs="Calibri"/>
          <w:lang w:val="en-SI"/>
        </w:rPr>
        <w:t>in vrednotili svoj izdelek, katere meritve ali analize ste uporabljali.</w:t>
      </w:r>
      <w:r w:rsidR="00B67681" w:rsidRPr="006B4D30">
        <w:rPr>
          <w:rFonts w:eastAsia="Batang" w:cs="Calibri"/>
          <w:lang w:val="en-SI"/>
        </w:rPr>
        <w:t xml:space="preserve"> </w:t>
      </w:r>
      <w:r w:rsidR="00C2596A" w:rsidRPr="006B4D30">
        <w:rPr>
          <w:rFonts w:eastAsia="Batang" w:cs="Calibri"/>
          <w:lang w:val="en-SI"/>
        </w:rPr>
        <w:t>Opis naj bo strnjen in jasen, vendar dovolj podroben</w:t>
      </w:r>
      <w:r w:rsidR="008447A6" w:rsidRPr="006B4D30">
        <w:rPr>
          <w:rFonts w:eastAsia="Batang" w:cs="Calibri"/>
          <w:lang w:val="en-SI"/>
        </w:rPr>
        <w:t>, da bi drug raziskovalec lahko ponovil vašo študijo ali projekt.</w:t>
      </w:r>
      <w:r w:rsidR="00E207BF" w:rsidRPr="006B4D30">
        <w:rPr>
          <w:rFonts w:eastAsia="Batang" w:cs="Calibri"/>
          <w:lang w:val="en-SI"/>
        </w:rPr>
        <w:t xml:space="preserve"> </w:t>
      </w:r>
    </w:p>
    <w:p w14:paraId="5226A522" w14:textId="008EB71D" w:rsidR="008447A6" w:rsidRPr="008447A6" w:rsidRDefault="00B67681" w:rsidP="003D2EE2">
      <w:pPr>
        <w:spacing w:before="360"/>
        <w:rPr>
          <w:rFonts w:eastAsia="Batang" w:cs="Calibri"/>
          <w:lang w:val="en-SI"/>
        </w:rPr>
      </w:pPr>
      <w:r w:rsidRPr="006B4D30">
        <w:rPr>
          <w:rFonts w:eastAsia="Batang" w:cs="Calibri"/>
          <w:lang w:val="en-SI"/>
        </w:rPr>
        <w:t>V četrtem odstavku navedite</w:t>
      </w:r>
      <w:r w:rsidR="00D84F84" w:rsidRPr="006B4D30">
        <w:rPr>
          <w:rFonts w:eastAsia="Batang" w:cs="Calibri"/>
          <w:lang w:val="en-SI"/>
        </w:rPr>
        <w:t>, kako ste svoj problem omejili</w:t>
      </w:r>
      <w:r w:rsidR="009740CA" w:rsidRPr="006B4D30">
        <w:rPr>
          <w:rFonts w:eastAsia="Batang" w:cs="Calibri"/>
          <w:lang w:val="en-SI"/>
        </w:rPr>
        <w:t xml:space="preserve"> in katere predpo</w:t>
      </w:r>
      <w:r w:rsidR="008A3D16" w:rsidRPr="006B4D30">
        <w:rPr>
          <w:rFonts w:eastAsia="Batang" w:cs="Calibri"/>
          <w:lang w:val="en-SI"/>
        </w:rPr>
        <w:t>s</w:t>
      </w:r>
      <w:r w:rsidR="009740CA" w:rsidRPr="006B4D30">
        <w:rPr>
          <w:rFonts w:eastAsia="Batang" w:cs="Calibri"/>
          <w:lang w:val="en-SI"/>
        </w:rPr>
        <w:t>tavke ste sprejeli</w:t>
      </w:r>
      <w:r w:rsidR="00FA74CE" w:rsidRPr="006B4D30">
        <w:rPr>
          <w:rFonts w:eastAsia="Batang" w:cs="Calibri"/>
          <w:lang w:val="en-SI"/>
        </w:rPr>
        <w:t xml:space="preserve">. </w:t>
      </w:r>
      <w:r w:rsidR="00F00079" w:rsidRPr="006B4D30">
        <w:rPr>
          <w:rFonts w:eastAsia="Batang" w:cs="Calibri"/>
          <w:lang w:val="en-SI"/>
        </w:rPr>
        <w:t xml:space="preserve"> </w:t>
      </w:r>
      <w:r w:rsidR="008A3D16" w:rsidRPr="006B4D30">
        <w:rPr>
          <w:rFonts w:eastAsia="Batang" w:cs="Calibri"/>
          <w:lang w:val="en-SI"/>
        </w:rPr>
        <w:t xml:space="preserve">Omejitve so na primer omejen nabor </w:t>
      </w:r>
      <w:r w:rsidR="008256C4" w:rsidRPr="006B4D30">
        <w:rPr>
          <w:rFonts w:eastAsia="Batang" w:cs="Calibri"/>
          <w:lang w:val="en-SI"/>
        </w:rPr>
        <w:t xml:space="preserve">ali dostopnost </w:t>
      </w:r>
      <w:r w:rsidR="008A3D16" w:rsidRPr="006B4D30">
        <w:rPr>
          <w:rFonts w:eastAsia="Batang" w:cs="Calibri"/>
          <w:lang w:val="en-SI"/>
        </w:rPr>
        <w:t>podatkov, omejitve v dostopnosti strojne in programske opreme, časovne omejitve,</w:t>
      </w:r>
      <w:r w:rsidR="008256C4" w:rsidRPr="006B4D30">
        <w:rPr>
          <w:rFonts w:eastAsia="Batang" w:cs="Calibri"/>
          <w:lang w:val="en-SI"/>
        </w:rPr>
        <w:t xml:space="preserve"> ki so zahtevale, da omejite obseg izvedenih postopkov. Predpostavke so </w:t>
      </w:r>
      <w:r w:rsidR="004A53C3" w:rsidRPr="006B4D30">
        <w:rPr>
          <w:rFonts w:eastAsia="Batang" w:cs="Calibri"/>
          <w:lang w:val="en-SI"/>
        </w:rPr>
        <w:t xml:space="preserve">lahko </w:t>
      </w:r>
      <w:r w:rsidR="008256C4" w:rsidRPr="006B4D30">
        <w:rPr>
          <w:rFonts w:eastAsia="Batang" w:cs="Calibri"/>
          <w:lang w:val="en-SI"/>
        </w:rPr>
        <w:t>na primer</w:t>
      </w:r>
      <w:r w:rsidR="0009233B" w:rsidRPr="006B4D30">
        <w:rPr>
          <w:rFonts w:eastAsia="Batang" w:cs="Calibri"/>
          <w:lang w:val="en-SI"/>
        </w:rPr>
        <w:t xml:space="preserve"> v zvezi z zanesljivostjo uporabljenih orodij, nedovisnostjo podatkov, reprezentativnostjo testnih primerov</w:t>
      </w:r>
      <w:r w:rsidR="00F00079" w:rsidRPr="006B4D30">
        <w:rPr>
          <w:rFonts w:eastAsia="Batang" w:cs="Calibri"/>
        </w:rPr>
        <w:t>.</w:t>
      </w:r>
    </w:p>
    <w:p w14:paraId="4EF564A6" w14:textId="77777777" w:rsidR="0009233B" w:rsidRPr="006B4D30" w:rsidRDefault="0009233B" w:rsidP="00D20AA9">
      <w:pPr>
        <w:pStyle w:val="Heading1"/>
        <w:numPr>
          <w:ilvl w:val="0"/>
          <w:numId w:val="3"/>
        </w:numPr>
        <w:rPr>
          <w:rFonts w:cs="Calibri"/>
          <w:lang w:val="sl-SI"/>
        </w:rPr>
      </w:pPr>
      <w:r w:rsidRPr="006B4D30">
        <w:rPr>
          <w:rFonts w:cs="Calibri"/>
          <w:lang w:val="sl-SI"/>
        </w:rPr>
        <w:br w:type="page"/>
      </w:r>
    </w:p>
    <w:p w14:paraId="5F6E91B0" w14:textId="6873C155" w:rsidR="007451D9" w:rsidRPr="003D2EE2" w:rsidRDefault="006B4D30" w:rsidP="003D2EE2">
      <w:pPr>
        <w:pStyle w:val="Heading1"/>
        <w:numPr>
          <w:ilvl w:val="0"/>
          <w:numId w:val="0"/>
        </w:numPr>
        <w:rPr>
          <w:rFonts w:cs="Calibri"/>
          <w:lang w:val="sl-SI"/>
        </w:rPr>
      </w:pPr>
      <w:bookmarkStart w:id="11" w:name="_Toc192167747"/>
      <w:r w:rsidRPr="003D2EE2">
        <w:rPr>
          <w:rFonts w:cs="Calibri"/>
          <w:lang w:val="sl-SI"/>
        </w:rPr>
        <w:lastRenderedPageBreak/>
        <w:t xml:space="preserve">4  </w:t>
      </w:r>
      <w:r w:rsidR="0009233B" w:rsidRPr="003D2EE2">
        <w:rPr>
          <w:rFonts w:cs="Calibri"/>
          <w:lang w:val="sl-SI"/>
        </w:rPr>
        <w:t>REZULTATI</w:t>
      </w:r>
      <w:bookmarkEnd w:id="11"/>
    </w:p>
    <w:p w14:paraId="0E75D587" w14:textId="53A3C481" w:rsidR="00A547CD" w:rsidRPr="003D2EE2" w:rsidRDefault="00A547CD" w:rsidP="003D2EE2">
      <w:pPr>
        <w:spacing w:before="360"/>
        <w:rPr>
          <w:rFonts w:cs="Calibri"/>
        </w:rPr>
      </w:pPr>
      <w:r w:rsidRPr="006B4D30">
        <w:rPr>
          <w:rFonts w:cs="Calibri"/>
        </w:rPr>
        <w:t>V tem poglavju opišete rezultate svojega dela, torej izdelek, ki je nastal, ali ugotovitve oziroma rezultate svoje raziskave.</w:t>
      </w:r>
    </w:p>
    <w:p w14:paraId="0F1DE5E6" w14:textId="0EF7C268" w:rsidR="003B248A" w:rsidRPr="006B4D30" w:rsidRDefault="006B4D30" w:rsidP="003D2EE2">
      <w:pPr>
        <w:pStyle w:val="Heading2"/>
        <w:numPr>
          <w:ilvl w:val="0"/>
          <w:numId w:val="0"/>
        </w:numPr>
        <w:spacing w:before="360"/>
        <w:ind w:left="576" w:hanging="576"/>
        <w:rPr>
          <w:rFonts w:cs="Calibri"/>
        </w:rPr>
      </w:pPr>
      <w:bookmarkStart w:id="12" w:name="_Toc192167748"/>
      <w:r>
        <w:rPr>
          <w:rFonts w:cs="Calibri"/>
        </w:rPr>
        <w:t xml:space="preserve">4.1  </w:t>
      </w:r>
      <w:r w:rsidR="003B248A" w:rsidRPr="006B4D30">
        <w:rPr>
          <w:rFonts w:cs="Calibri"/>
        </w:rPr>
        <w:t>Podpoglavje 1</w:t>
      </w:r>
      <w:bookmarkEnd w:id="12"/>
    </w:p>
    <w:p w14:paraId="50252C9F" w14:textId="7E272F5F" w:rsidR="00D55641" w:rsidRPr="006B4D30" w:rsidRDefault="00F15FBC" w:rsidP="003D2EE2">
      <w:pPr>
        <w:spacing w:before="360"/>
        <w:rPr>
          <w:rFonts w:cs="Calibri"/>
        </w:rPr>
      </w:pPr>
      <w:r w:rsidRPr="006B4D30">
        <w:rPr>
          <w:rFonts w:cs="Calibri"/>
        </w:rPr>
        <w:t xml:space="preserve">Poglavje </w:t>
      </w:r>
      <w:r w:rsidR="00487520" w:rsidRPr="006B4D30">
        <w:rPr>
          <w:rFonts w:cs="Calibri"/>
        </w:rPr>
        <w:t xml:space="preserve">z vsemi podpoglavji </w:t>
      </w:r>
      <w:r w:rsidRPr="006B4D30">
        <w:rPr>
          <w:rFonts w:cs="Calibri"/>
        </w:rPr>
        <w:t>naj bo dolgo od 3 do 6 strani. Če je smiselno, dodajte slike</w:t>
      </w:r>
      <w:r w:rsidR="00332513" w:rsidRPr="006B4D30">
        <w:rPr>
          <w:rFonts w:cs="Calibri"/>
        </w:rPr>
        <w:t>, grafe ali tabelarično prikazane podatke. Pri tem uporabljajte enak način, kot je opisano v poglavju 2. Vsako sliko, graf ali tabelo napovejte v besedilu na način, da se sklicujete na njeno identifikacijo (npr. slika 1</w:t>
      </w:r>
      <w:r w:rsidR="00E47D6D" w:rsidRPr="006B4D30">
        <w:rPr>
          <w:rFonts w:cs="Calibri"/>
        </w:rPr>
        <w:t>, tabela 1</w:t>
      </w:r>
      <w:r w:rsidR="00332513" w:rsidRPr="006B4D30">
        <w:rPr>
          <w:rFonts w:cs="Calibri"/>
        </w:rPr>
        <w:t xml:space="preserve">), </w:t>
      </w:r>
      <w:r w:rsidR="00E47D6D" w:rsidRPr="006B4D30">
        <w:rPr>
          <w:rFonts w:cs="Calibri"/>
        </w:rPr>
        <w:t xml:space="preserve">pod sliko, tabelo ali grafom dodajte najprej identifikacijo, zatem dvopičje ter podpis, ki naj se začne z veliko začetnico in konča brez pike, torej na način, kot prikazuje </w:t>
      </w:r>
      <w:r w:rsidR="0003193A" w:rsidRPr="006B4D30">
        <w:rPr>
          <w:rFonts w:cs="Calibri"/>
        </w:rPr>
        <w:t>slik</w:t>
      </w:r>
      <w:r w:rsidR="00C9281E" w:rsidRPr="006B4D30">
        <w:rPr>
          <w:rFonts w:cs="Calibri"/>
        </w:rPr>
        <w:t>a</w:t>
      </w:r>
      <w:r w:rsidR="0003193A" w:rsidRPr="006B4D30">
        <w:rPr>
          <w:rFonts w:cs="Calibri"/>
        </w:rPr>
        <w:t xml:space="preserve"> </w:t>
      </w:r>
      <w:r w:rsidR="00042054">
        <w:rPr>
          <w:rFonts w:cs="Calibri"/>
        </w:rPr>
        <w:t>2</w:t>
      </w:r>
      <w:r w:rsidR="004F4971" w:rsidRPr="006B4D30">
        <w:rPr>
          <w:rFonts w:cs="Calibri"/>
        </w:rPr>
        <w:t>.</w:t>
      </w:r>
    </w:p>
    <w:p w14:paraId="55209921" w14:textId="200C5A56" w:rsidR="0048781D" w:rsidRPr="006B4D30" w:rsidRDefault="00487520" w:rsidP="003D2EE2">
      <w:pPr>
        <w:pStyle w:val="Caption"/>
        <w:spacing w:before="360"/>
        <w:rPr>
          <w:rFonts w:cs="Calibri"/>
        </w:rPr>
      </w:pPr>
      <w:bookmarkStart w:id="13" w:name="_Toc189737818"/>
      <w:r w:rsidRPr="00042054">
        <w:rPr>
          <w:rFonts w:cs="Calibri"/>
          <w:noProof/>
          <w:sz w:val="24"/>
          <w:szCs w:val="24"/>
        </w:rPr>
        <w:drawing>
          <wp:anchor distT="0" distB="0" distL="114300" distR="114300" simplePos="0" relativeHeight="251651584" behindDoc="0" locked="0" layoutInCell="1" allowOverlap="1" wp14:anchorId="7856C78E" wp14:editId="13FDE5CE">
            <wp:simplePos x="0" y="0"/>
            <wp:positionH relativeFrom="margin">
              <wp:align>center</wp:align>
            </wp:positionH>
            <wp:positionV relativeFrom="paragraph">
              <wp:posOffset>194945</wp:posOffset>
            </wp:positionV>
            <wp:extent cx="4595473" cy="4000500"/>
            <wp:effectExtent l="19050" t="19050" r="15240" b="19050"/>
            <wp:wrapTopAndBottom/>
            <wp:docPr id="2103069891" name="Picture 1"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69891" name="Picture 1" descr="A map with 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5473" cy="4000500"/>
                    </a:xfrm>
                    <a:prstGeom prst="rect">
                      <a:avLst/>
                    </a:prstGeom>
                    <a:ln>
                      <a:solidFill>
                        <a:schemeClr val="tx1"/>
                      </a:solidFill>
                    </a:ln>
                  </pic:spPr>
                </pic:pic>
              </a:graphicData>
            </a:graphic>
          </wp:anchor>
        </w:drawing>
      </w:r>
      <w:r w:rsidR="00042054" w:rsidRPr="00042054">
        <w:rPr>
          <w:sz w:val="24"/>
          <w:szCs w:val="24"/>
        </w:rPr>
        <w:t xml:space="preserve">Slika </w:t>
      </w:r>
      <w:r w:rsidR="00042054" w:rsidRPr="00042054">
        <w:rPr>
          <w:sz w:val="24"/>
          <w:szCs w:val="24"/>
        </w:rPr>
        <w:fldChar w:fldCharType="begin"/>
      </w:r>
      <w:r w:rsidR="00042054" w:rsidRPr="00042054">
        <w:rPr>
          <w:sz w:val="24"/>
          <w:szCs w:val="24"/>
        </w:rPr>
        <w:instrText xml:space="preserve"> SEQ Slika \* ARABIC </w:instrText>
      </w:r>
      <w:r w:rsidR="00042054" w:rsidRPr="00042054">
        <w:rPr>
          <w:sz w:val="24"/>
          <w:szCs w:val="24"/>
        </w:rPr>
        <w:fldChar w:fldCharType="separate"/>
      </w:r>
      <w:r w:rsidR="00F41A82">
        <w:rPr>
          <w:noProof/>
          <w:sz w:val="24"/>
          <w:szCs w:val="24"/>
        </w:rPr>
        <w:t>2</w:t>
      </w:r>
      <w:r w:rsidR="00042054" w:rsidRPr="00042054">
        <w:rPr>
          <w:sz w:val="24"/>
          <w:szCs w:val="24"/>
        </w:rPr>
        <w:fldChar w:fldCharType="end"/>
      </w:r>
      <w:r w:rsidRPr="00042054">
        <w:rPr>
          <w:rFonts w:cs="Calibri"/>
          <w:sz w:val="24"/>
          <w:szCs w:val="24"/>
        </w:rPr>
        <w:t>:</w:t>
      </w:r>
      <w:r w:rsidRPr="006B4D30">
        <w:rPr>
          <w:rFonts w:cs="Calibri"/>
        </w:rPr>
        <w:t xml:space="preserve"> </w:t>
      </w:r>
      <w:r w:rsidRPr="0051592D">
        <w:rPr>
          <w:rFonts w:cs="Calibri"/>
          <w:sz w:val="24"/>
          <w:szCs w:val="24"/>
        </w:rPr>
        <w:t>Prikaz podatkov na namizni aplikaciji</w:t>
      </w:r>
      <w:bookmarkEnd w:id="13"/>
    </w:p>
    <w:p w14:paraId="7DD32F32" w14:textId="77777777" w:rsidR="00487520" w:rsidRPr="006B4D30" w:rsidRDefault="00487520" w:rsidP="003D2EE2">
      <w:pPr>
        <w:spacing w:before="360" w:line="240" w:lineRule="auto"/>
        <w:rPr>
          <w:rFonts w:cs="Calibri"/>
          <w:lang w:eastAsia="ko-KR"/>
        </w:rPr>
      </w:pPr>
    </w:p>
    <w:p w14:paraId="3103D0CE" w14:textId="465EEF69" w:rsidR="00487520" w:rsidRPr="006B4D30" w:rsidRDefault="006B4D30" w:rsidP="003D2EE2">
      <w:pPr>
        <w:pStyle w:val="Heading2"/>
        <w:numPr>
          <w:ilvl w:val="0"/>
          <w:numId w:val="0"/>
        </w:numPr>
        <w:spacing w:before="360"/>
        <w:ind w:left="576" w:hanging="576"/>
        <w:rPr>
          <w:rFonts w:cs="Calibri"/>
        </w:rPr>
      </w:pPr>
      <w:bookmarkStart w:id="14" w:name="_Toc192167749"/>
      <w:r>
        <w:rPr>
          <w:rFonts w:cs="Calibri"/>
        </w:rPr>
        <w:lastRenderedPageBreak/>
        <w:t xml:space="preserve">4.2  </w:t>
      </w:r>
      <w:r w:rsidR="00487520" w:rsidRPr="006B4D30">
        <w:rPr>
          <w:rFonts w:cs="Calibri"/>
        </w:rPr>
        <w:t>Podpoglavje 2</w:t>
      </w:r>
      <w:bookmarkEnd w:id="14"/>
    </w:p>
    <w:p w14:paraId="02072179" w14:textId="0041B1EA" w:rsidR="00A547CD" w:rsidRPr="006B4D30" w:rsidRDefault="00A547CD" w:rsidP="003D2EE2">
      <w:pPr>
        <w:spacing w:before="360"/>
        <w:rPr>
          <w:rFonts w:cs="Calibri"/>
        </w:rPr>
      </w:pPr>
      <w:r w:rsidRPr="006B4D30">
        <w:rPr>
          <w:rFonts w:cs="Calibri"/>
        </w:rPr>
        <w:t xml:space="preserve">Poglavje 4 razdelite v dve ali tri podpoglavja. </w:t>
      </w:r>
    </w:p>
    <w:p w14:paraId="68179092" w14:textId="77777777" w:rsidR="003D2EE2" w:rsidRDefault="003D2EE2" w:rsidP="00D96250">
      <w:pPr>
        <w:pStyle w:val="Heading1"/>
        <w:numPr>
          <w:ilvl w:val="0"/>
          <w:numId w:val="0"/>
        </w:numPr>
        <w:rPr>
          <w:rFonts w:cs="Calibri"/>
          <w:lang w:val="sl-SI" w:eastAsia="ko-KR"/>
        </w:rPr>
      </w:pPr>
      <w:r>
        <w:rPr>
          <w:rFonts w:cs="Calibri"/>
          <w:lang w:val="sl-SI" w:eastAsia="ko-KR"/>
        </w:rPr>
        <w:br w:type="page"/>
      </w:r>
    </w:p>
    <w:p w14:paraId="0C9445BD" w14:textId="2F192764" w:rsidR="007451D9" w:rsidRPr="006B4D30" w:rsidRDefault="00D96250" w:rsidP="003D2EE2">
      <w:pPr>
        <w:pStyle w:val="Heading1"/>
        <w:numPr>
          <w:ilvl w:val="0"/>
          <w:numId w:val="0"/>
        </w:numPr>
        <w:rPr>
          <w:rFonts w:cs="Calibri"/>
          <w:lang w:val="sl-SI" w:eastAsia="ko-KR"/>
        </w:rPr>
      </w:pPr>
      <w:bookmarkStart w:id="15" w:name="_Toc192167750"/>
      <w:r>
        <w:rPr>
          <w:rFonts w:cs="Calibri"/>
          <w:lang w:val="sl-SI" w:eastAsia="ko-KR"/>
        </w:rPr>
        <w:lastRenderedPageBreak/>
        <w:t>5</w:t>
      </w:r>
      <w:r w:rsidR="006B4D30">
        <w:rPr>
          <w:rFonts w:cs="Calibri"/>
          <w:lang w:val="sl-SI" w:eastAsia="ko-KR"/>
        </w:rPr>
        <w:t xml:space="preserve"> </w:t>
      </w:r>
      <w:r w:rsidR="00720362">
        <w:rPr>
          <w:rFonts w:cs="Calibri"/>
          <w:lang w:val="sl-SI" w:eastAsia="ko-KR"/>
        </w:rPr>
        <w:t xml:space="preserve"> </w:t>
      </w:r>
      <w:r w:rsidR="007451D9" w:rsidRPr="006B4D30">
        <w:rPr>
          <w:rFonts w:cs="Calibri"/>
          <w:lang w:val="sl-SI" w:eastAsia="ko-KR"/>
        </w:rPr>
        <w:t>diskusija</w:t>
      </w:r>
      <w:bookmarkEnd w:id="15"/>
    </w:p>
    <w:p w14:paraId="77A68961" w14:textId="17058688" w:rsidR="00967BE5" w:rsidRPr="00342D92" w:rsidRDefault="00AA5C4E" w:rsidP="00B82884">
      <w:pPr>
        <w:spacing w:before="360"/>
        <w:rPr>
          <w:lang w:val="en-SI" w:eastAsia="en-SI"/>
        </w:rPr>
      </w:pPr>
      <w:r>
        <w:rPr>
          <w:lang w:val="en-SI" w:eastAsia="en-SI"/>
        </w:rPr>
        <w:t>Diskusija naj bo na eni strani in razdeljena v odstavke, brez podpoglavij.</w:t>
      </w:r>
      <w:r w:rsidR="00B82884">
        <w:rPr>
          <w:lang w:val="en-SI" w:eastAsia="en-SI"/>
        </w:rPr>
        <w:t xml:space="preserve"> </w:t>
      </w:r>
      <w:r w:rsidR="00342D92">
        <w:rPr>
          <w:lang w:val="en-SI" w:eastAsia="en-SI"/>
        </w:rPr>
        <w:t>O</w:t>
      </w:r>
      <w:r w:rsidR="00967BE5" w:rsidRPr="00342D92">
        <w:rPr>
          <w:lang w:val="en-SI" w:eastAsia="en-SI"/>
        </w:rPr>
        <w:t xml:space="preserve">pis rezultatov in diskusija </w:t>
      </w:r>
      <w:r w:rsidR="00342D92">
        <w:rPr>
          <w:lang w:val="en-SI" w:eastAsia="en-SI"/>
        </w:rPr>
        <w:t xml:space="preserve">sta </w:t>
      </w:r>
      <w:r w:rsidR="00967BE5" w:rsidRPr="00342D92">
        <w:rPr>
          <w:lang w:val="en-SI" w:eastAsia="en-SI"/>
        </w:rPr>
        <w:t xml:space="preserve">dve ločeni, a povezani poglavji. Glavna razlika med njima je v načinu predstavitve in analize podatkov. V opisu rezultatov se osredotočimo na objektivno predstavitev pridobljenih podatkov, brez razlage njihovega pomena. To pomeni, da </w:t>
      </w:r>
      <w:r w:rsidR="00342D92">
        <w:rPr>
          <w:lang w:val="en-SI" w:eastAsia="en-SI"/>
        </w:rPr>
        <w:t xml:space="preserve">v rezultatih </w:t>
      </w:r>
      <w:r w:rsidR="00967BE5" w:rsidRPr="00342D92">
        <w:rPr>
          <w:lang w:val="en-SI" w:eastAsia="en-SI"/>
        </w:rPr>
        <w:t xml:space="preserve">navedemo rezultate eksperimentov, testiranj ali meritev, pogosto v obliki tabel, grafov ali kodnih izpisov, vendar brez </w:t>
      </w:r>
      <w:r w:rsidR="001D4317">
        <w:rPr>
          <w:lang w:val="en-SI" w:eastAsia="en-SI"/>
        </w:rPr>
        <w:t xml:space="preserve">lastne </w:t>
      </w:r>
      <w:r w:rsidR="00967BE5" w:rsidRPr="00342D92">
        <w:rPr>
          <w:lang w:val="en-SI" w:eastAsia="en-SI"/>
        </w:rPr>
        <w:t>interpretacije.</w:t>
      </w:r>
    </w:p>
    <w:p w14:paraId="4AF13C88" w14:textId="10E4EFC5" w:rsidR="00967BE5" w:rsidRPr="00342D92" w:rsidRDefault="00967BE5" w:rsidP="003D2EE2">
      <w:pPr>
        <w:spacing w:before="360"/>
        <w:rPr>
          <w:lang w:val="en-SI" w:eastAsia="en-SI"/>
        </w:rPr>
      </w:pPr>
      <w:r w:rsidRPr="00342D92">
        <w:rPr>
          <w:lang w:val="en-SI" w:eastAsia="en-SI"/>
        </w:rPr>
        <w:t>Nasprotno pa diskusija predstavlja analizo in interpretacijo teh rezultatov. V tem poglavju razmišljamo o tem, zakaj smo dobili takšne rezultate, jih primerjamo s pričakovanji ali obstoječimi raziskavami ter ocenimo, kako ustrezajo teoretičnim modelom. Poleg tega v diskusiji izpostavimo morebitne omejitve, napake v raziskavi in možnosti za izboljšave. Medtem ko je opis rezultatov zgolj predstavitev ugotovitev, diskusija odgovarja na vprašanja, kaj ti rezultati pomenijo in kako jih lahko uporabimo v praksi.</w:t>
      </w:r>
    </w:p>
    <w:p w14:paraId="23AC15A2" w14:textId="5B6AED19" w:rsidR="00967BE5" w:rsidRPr="00342D92" w:rsidRDefault="00967BE5" w:rsidP="003D2EE2">
      <w:pPr>
        <w:spacing w:before="360"/>
        <w:rPr>
          <w:lang w:val="en-SI" w:eastAsia="en-SI"/>
        </w:rPr>
      </w:pPr>
      <w:r w:rsidRPr="00342D92">
        <w:rPr>
          <w:lang w:val="en-SI" w:eastAsia="en-SI"/>
        </w:rPr>
        <w:t>Na primer če v testiranju algoritma iskanja najkrajše poti ugotovimo, da se čas izvajanja povečuje z velikostjo grafa, bomo v opisu rezultatov le navedli meritve za različne velikosti grafov. V diskusiji pa bomo analizirali, ali ti rezultati potrjujejo teoretična pričakovanja, jih primerjali z drugimi algoritmi ter predlagali izboljšave, kot je uporaba hevristik za hitrejše iskanje. Ključna razlika torej je, da opis rezultatov odgovarja na vprašanje "kaj smo ugotovili", diskusija pa na vprašanje "zakaj smo to ugotovili in kaj to pomeni".</w:t>
      </w:r>
      <w:r w:rsidR="00F17580">
        <w:rPr>
          <w:lang w:val="en-SI" w:eastAsia="en-SI"/>
        </w:rPr>
        <w:t xml:space="preserve"> </w:t>
      </w:r>
    </w:p>
    <w:p w14:paraId="5093C584" w14:textId="7D654BDE" w:rsidR="006C6B0B" w:rsidRPr="006B4D30" w:rsidRDefault="006C6B0B" w:rsidP="003D2EE2">
      <w:pPr>
        <w:spacing w:before="360"/>
        <w:rPr>
          <w:rFonts w:cs="Calibri"/>
          <w:lang w:eastAsia="ko-KR"/>
        </w:rPr>
      </w:pPr>
    </w:p>
    <w:p w14:paraId="4E94A307" w14:textId="77777777" w:rsidR="00F17580" w:rsidRDefault="00F17580" w:rsidP="003D2EE2">
      <w:pPr>
        <w:pStyle w:val="Heading1"/>
        <w:numPr>
          <w:ilvl w:val="0"/>
          <w:numId w:val="3"/>
        </w:numPr>
        <w:rPr>
          <w:rFonts w:cs="Calibri"/>
          <w:lang w:val="sl-SI" w:eastAsia="ko-KR"/>
        </w:rPr>
      </w:pPr>
      <w:r>
        <w:rPr>
          <w:rFonts w:cs="Calibri"/>
          <w:lang w:val="sl-SI" w:eastAsia="ko-KR"/>
        </w:rPr>
        <w:br w:type="page"/>
      </w:r>
    </w:p>
    <w:p w14:paraId="436C29D8" w14:textId="20751F08" w:rsidR="007451D9" w:rsidRPr="006B4D30" w:rsidRDefault="00F17580" w:rsidP="003D2EE2">
      <w:pPr>
        <w:pStyle w:val="Heading1"/>
        <w:numPr>
          <w:ilvl w:val="0"/>
          <w:numId w:val="0"/>
        </w:numPr>
        <w:rPr>
          <w:rFonts w:cs="Calibri"/>
          <w:lang w:val="sl-SI" w:eastAsia="ko-KR"/>
        </w:rPr>
      </w:pPr>
      <w:bookmarkStart w:id="16" w:name="_Toc192167751"/>
      <w:r>
        <w:rPr>
          <w:rFonts w:cs="Calibri"/>
          <w:lang w:val="sl-SI" w:eastAsia="ko-KR"/>
        </w:rPr>
        <w:lastRenderedPageBreak/>
        <w:t xml:space="preserve">6  </w:t>
      </w:r>
      <w:r w:rsidR="007451D9" w:rsidRPr="006B4D30">
        <w:rPr>
          <w:rFonts w:cs="Calibri"/>
          <w:lang w:val="sl-SI" w:eastAsia="ko-KR"/>
        </w:rPr>
        <w:t>zaključek</w:t>
      </w:r>
      <w:bookmarkEnd w:id="16"/>
    </w:p>
    <w:p w14:paraId="02382836" w14:textId="77777777" w:rsidR="00993637" w:rsidRDefault="008D7338" w:rsidP="003D2EE2">
      <w:pPr>
        <w:spacing w:before="360"/>
        <w:rPr>
          <w:lang w:val="en-SI" w:eastAsia="ko-KR"/>
        </w:rPr>
      </w:pPr>
      <w:r>
        <w:rPr>
          <w:lang w:val="en-SI" w:eastAsia="ko-KR"/>
        </w:rPr>
        <w:t xml:space="preserve">Razlikovanje, kaj sodi v diskusijo in kaj v zaključek, je pogosto težavno in vsebine se velikokrat ponavljajo, zato </w:t>
      </w:r>
      <w:r w:rsidR="00993637">
        <w:rPr>
          <w:lang w:val="en-SI" w:eastAsia="ko-KR"/>
        </w:rPr>
        <w:t xml:space="preserve">poglejmo še razliko med diskusijo in zaključkom ter kaj napisati v zaključek. </w:t>
      </w:r>
    </w:p>
    <w:p w14:paraId="04451B32" w14:textId="6C9539EB" w:rsidR="004A22E1" w:rsidRDefault="004A22E1" w:rsidP="003D2EE2">
      <w:pPr>
        <w:spacing w:before="360"/>
        <w:rPr>
          <w:lang w:val="en-SI" w:eastAsia="ko-KR"/>
        </w:rPr>
      </w:pPr>
      <w:r w:rsidRPr="004A22E1">
        <w:rPr>
          <w:lang w:val="en-SI" w:eastAsia="ko-KR"/>
        </w:rPr>
        <w:t xml:space="preserve">Diskusija se osredotoča na </w:t>
      </w:r>
      <w:r w:rsidRPr="004A22E1">
        <w:rPr>
          <w:rFonts w:eastAsia="Batang"/>
          <w:lang w:val="en-SI" w:eastAsia="ko-KR"/>
        </w:rPr>
        <w:t>analizo rezultatov</w:t>
      </w:r>
      <w:r w:rsidRPr="004A22E1">
        <w:rPr>
          <w:lang w:val="en-SI" w:eastAsia="ko-KR"/>
        </w:rPr>
        <w:t>, njihovo interpretacijo in primerjavo z obstoječimi raziskavami, medtem ko zaključek povzema celotno raziskavo, njene ključne ugotovitve in možne smeri nadaljnjega dela.</w:t>
      </w:r>
      <w:r w:rsidR="00993637">
        <w:rPr>
          <w:lang w:val="en-SI" w:eastAsia="ko-KR"/>
        </w:rPr>
        <w:t xml:space="preserve"> </w:t>
      </w:r>
      <w:r w:rsidRPr="004A22E1">
        <w:rPr>
          <w:lang w:val="en-SI" w:eastAsia="ko-KR"/>
        </w:rPr>
        <w:t>V diskusiji podrobno razloži</w:t>
      </w:r>
      <w:r w:rsidR="00993637">
        <w:rPr>
          <w:lang w:val="en-SI" w:eastAsia="ko-KR"/>
        </w:rPr>
        <w:t>te</w:t>
      </w:r>
      <w:r w:rsidRPr="004A22E1">
        <w:rPr>
          <w:lang w:val="en-SI" w:eastAsia="ko-KR"/>
        </w:rPr>
        <w:t xml:space="preserve">, </w:t>
      </w:r>
      <w:r w:rsidRPr="004A22E1">
        <w:rPr>
          <w:rFonts w:eastAsia="Batang"/>
          <w:lang w:val="en-SI" w:eastAsia="ko-KR"/>
        </w:rPr>
        <w:t>zakaj so rezultati takšni, kot so</w:t>
      </w:r>
      <w:r w:rsidRPr="004A22E1">
        <w:rPr>
          <w:lang w:val="en-SI" w:eastAsia="ko-KR"/>
        </w:rPr>
        <w:t>, in jih postavi</w:t>
      </w:r>
      <w:r w:rsidR="00993637">
        <w:rPr>
          <w:lang w:val="en-SI" w:eastAsia="ko-KR"/>
        </w:rPr>
        <w:t>te</w:t>
      </w:r>
      <w:r w:rsidRPr="004A22E1">
        <w:rPr>
          <w:lang w:val="en-SI" w:eastAsia="ko-KR"/>
        </w:rPr>
        <w:t xml:space="preserve"> v širši kontekst. </w:t>
      </w:r>
      <w:r w:rsidR="00993637">
        <w:rPr>
          <w:lang w:val="en-SI" w:eastAsia="ko-KR"/>
        </w:rPr>
        <w:t>P</w:t>
      </w:r>
      <w:r w:rsidRPr="004A22E1">
        <w:rPr>
          <w:lang w:val="en-SI" w:eastAsia="ko-KR"/>
        </w:rPr>
        <w:t>rimerja</w:t>
      </w:r>
      <w:r w:rsidR="00993637">
        <w:rPr>
          <w:lang w:val="en-SI" w:eastAsia="ko-KR"/>
        </w:rPr>
        <w:t>te jih</w:t>
      </w:r>
      <w:r w:rsidRPr="004A22E1">
        <w:rPr>
          <w:lang w:val="en-SI" w:eastAsia="ko-KR"/>
        </w:rPr>
        <w:t xml:space="preserve"> s pričakovanji, prejšnjimi raziskavami ali teoretičnimi modeli. </w:t>
      </w:r>
      <w:r w:rsidR="00993637">
        <w:rPr>
          <w:lang w:val="en-SI" w:eastAsia="ko-KR"/>
        </w:rPr>
        <w:t>I</w:t>
      </w:r>
      <w:r w:rsidRPr="004A22E1">
        <w:rPr>
          <w:lang w:val="en-SI" w:eastAsia="ko-KR"/>
        </w:rPr>
        <w:t>zpostavi</w:t>
      </w:r>
      <w:r w:rsidR="00993637">
        <w:rPr>
          <w:lang w:val="en-SI" w:eastAsia="ko-KR"/>
        </w:rPr>
        <w:t>te</w:t>
      </w:r>
      <w:r w:rsidRPr="004A22E1">
        <w:rPr>
          <w:lang w:val="en-SI" w:eastAsia="ko-KR"/>
        </w:rPr>
        <w:t xml:space="preserve"> morebitne </w:t>
      </w:r>
      <w:r w:rsidRPr="004A22E1">
        <w:rPr>
          <w:rFonts w:eastAsia="Batang"/>
          <w:lang w:val="en-SI" w:eastAsia="ko-KR"/>
        </w:rPr>
        <w:t>omejitve</w:t>
      </w:r>
      <w:r w:rsidRPr="004A22E1">
        <w:rPr>
          <w:lang w:val="en-SI" w:eastAsia="ko-KR"/>
        </w:rPr>
        <w:t xml:space="preserve"> študije in </w:t>
      </w:r>
      <w:r w:rsidRPr="004A22E1">
        <w:rPr>
          <w:rFonts w:eastAsia="Batang"/>
          <w:lang w:val="en-SI" w:eastAsia="ko-KR"/>
        </w:rPr>
        <w:t>predlaga</w:t>
      </w:r>
      <w:r w:rsidR="00993637">
        <w:rPr>
          <w:rFonts w:eastAsia="Batang"/>
          <w:lang w:val="en-SI" w:eastAsia="ko-KR"/>
        </w:rPr>
        <w:t>te</w:t>
      </w:r>
      <w:r w:rsidRPr="004A22E1">
        <w:rPr>
          <w:rFonts w:eastAsia="Batang"/>
          <w:lang w:val="en-SI" w:eastAsia="ko-KR"/>
        </w:rPr>
        <w:t xml:space="preserve"> izboljšave</w:t>
      </w:r>
      <w:r w:rsidRPr="004A22E1">
        <w:rPr>
          <w:lang w:val="en-SI" w:eastAsia="ko-KR"/>
        </w:rPr>
        <w:t>, ki bi jih bilo smiselno upoštevati v prihodnjih raziskavah. Diskusija se lahko dotakne tudi nepričakovanih rezultatov in razloži, zakaj so se pojavili. Na primer, če algoritem v določenih primerih ni deloval optimalno, se v diskusiji preuči, kaj bi lahko vplivalo na to – ali gre za napake v implementaciji, omejitve testnega okolja ali lastnosti podatkov.</w:t>
      </w:r>
    </w:p>
    <w:p w14:paraId="6A30F2A0" w14:textId="3E174C44" w:rsidR="004A22E1" w:rsidRDefault="004A22E1" w:rsidP="003D2EE2">
      <w:pPr>
        <w:spacing w:before="360"/>
        <w:rPr>
          <w:lang w:val="en-SI" w:eastAsia="ko-KR"/>
        </w:rPr>
      </w:pPr>
      <w:r w:rsidRPr="004A22E1">
        <w:rPr>
          <w:lang w:val="en-SI" w:eastAsia="ko-KR"/>
        </w:rPr>
        <w:t xml:space="preserve">Zaključek pa ni več analitičen, temveč </w:t>
      </w:r>
      <w:r w:rsidRPr="004A22E1">
        <w:rPr>
          <w:rFonts w:eastAsia="Batang"/>
          <w:lang w:val="en-SI" w:eastAsia="ko-KR"/>
        </w:rPr>
        <w:t>povzetek ključnih ugotovitev</w:t>
      </w:r>
      <w:r w:rsidR="00993637">
        <w:rPr>
          <w:rFonts w:eastAsia="Batang"/>
          <w:lang w:val="en-SI" w:eastAsia="ko-KR"/>
        </w:rPr>
        <w:t xml:space="preserve">. </w:t>
      </w:r>
      <w:r w:rsidR="00993637">
        <w:rPr>
          <w:lang w:val="en-SI" w:eastAsia="ko-KR"/>
        </w:rPr>
        <w:t xml:space="preserve">V njem </w:t>
      </w:r>
      <w:r w:rsidRPr="004A22E1">
        <w:rPr>
          <w:lang w:val="en-SI" w:eastAsia="ko-KR"/>
        </w:rPr>
        <w:t>na kratko predstavi</w:t>
      </w:r>
      <w:r w:rsidR="00993637">
        <w:rPr>
          <w:lang w:val="en-SI" w:eastAsia="ko-KR"/>
        </w:rPr>
        <w:t>te</w:t>
      </w:r>
      <w:r w:rsidRPr="004A22E1">
        <w:rPr>
          <w:lang w:val="en-SI" w:eastAsia="ko-KR"/>
        </w:rPr>
        <w:t xml:space="preserve">, kaj je raziskava pokazala in zakaj je pomembna. </w:t>
      </w:r>
      <w:r w:rsidR="00993637">
        <w:rPr>
          <w:lang w:val="en-SI" w:eastAsia="ko-KR"/>
        </w:rPr>
        <w:t>N</w:t>
      </w:r>
      <w:r w:rsidRPr="004A22E1">
        <w:rPr>
          <w:lang w:val="en-SI" w:eastAsia="ko-KR"/>
        </w:rPr>
        <w:t>e uvaja</w:t>
      </w:r>
      <w:r w:rsidR="00993637">
        <w:rPr>
          <w:lang w:val="en-SI" w:eastAsia="ko-KR"/>
        </w:rPr>
        <w:t xml:space="preserve">te več </w:t>
      </w:r>
      <w:r w:rsidRPr="004A22E1">
        <w:rPr>
          <w:lang w:val="en-SI" w:eastAsia="ko-KR"/>
        </w:rPr>
        <w:t>novi</w:t>
      </w:r>
      <w:r w:rsidR="00993637">
        <w:rPr>
          <w:lang w:val="en-SI" w:eastAsia="ko-KR"/>
        </w:rPr>
        <w:t>h</w:t>
      </w:r>
      <w:r w:rsidRPr="004A22E1">
        <w:rPr>
          <w:lang w:val="en-SI" w:eastAsia="ko-KR"/>
        </w:rPr>
        <w:t xml:space="preserve"> podatk</w:t>
      </w:r>
      <w:r w:rsidR="00993637">
        <w:rPr>
          <w:lang w:val="en-SI" w:eastAsia="ko-KR"/>
        </w:rPr>
        <w:t>ov</w:t>
      </w:r>
      <w:r w:rsidRPr="004A22E1">
        <w:rPr>
          <w:lang w:val="en-SI" w:eastAsia="ko-KR"/>
        </w:rPr>
        <w:t xml:space="preserve"> ali razprave, temveč </w:t>
      </w:r>
      <w:r w:rsidR="00993637">
        <w:rPr>
          <w:lang w:val="en-SI" w:eastAsia="ko-KR"/>
        </w:rPr>
        <w:t xml:space="preserve">povzamete </w:t>
      </w:r>
      <w:r w:rsidRPr="004A22E1">
        <w:rPr>
          <w:lang w:val="en-SI" w:eastAsia="ko-KR"/>
        </w:rPr>
        <w:t xml:space="preserve">bistvo celotnega dela. Zaključek pogosto vključuje tudi </w:t>
      </w:r>
      <w:r w:rsidRPr="004A22E1">
        <w:rPr>
          <w:rFonts w:eastAsia="Batang"/>
          <w:lang w:val="en-SI" w:eastAsia="ko-KR"/>
        </w:rPr>
        <w:t>možne smeri nadaljnjega raziskovanja</w:t>
      </w:r>
      <w:r w:rsidRPr="004A22E1">
        <w:rPr>
          <w:lang w:val="en-SI" w:eastAsia="ko-KR"/>
        </w:rPr>
        <w:t>, kako bi se delo lahko nadgradilo ali kako bi se ugotovitve uporabile v praksi.</w:t>
      </w:r>
    </w:p>
    <w:p w14:paraId="28E33F12" w14:textId="2388069D" w:rsidR="006C6B0B" w:rsidRPr="004A22E1" w:rsidRDefault="004A22E1" w:rsidP="003D2EE2">
      <w:pPr>
        <w:spacing w:before="360"/>
        <w:rPr>
          <w:rFonts w:cs="Calibri"/>
          <w:lang w:val="en-SI" w:eastAsia="ko-KR"/>
        </w:rPr>
      </w:pPr>
      <w:r w:rsidRPr="004A22E1">
        <w:rPr>
          <w:lang w:val="en-SI" w:eastAsia="ko-KR"/>
        </w:rPr>
        <w:t xml:space="preserve">Glavna razlika med </w:t>
      </w:r>
      <w:r w:rsidR="00993637">
        <w:rPr>
          <w:lang w:val="en-SI" w:eastAsia="ko-KR"/>
        </w:rPr>
        <w:t xml:space="preserve">diskusijo in zaključkom </w:t>
      </w:r>
      <w:r w:rsidRPr="004A22E1">
        <w:rPr>
          <w:lang w:val="en-SI" w:eastAsia="ko-KR"/>
        </w:rPr>
        <w:t xml:space="preserve">je torej v </w:t>
      </w:r>
      <w:r w:rsidRPr="004A22E1">
        <w:rPr>
          <w:rFonts w:eastAsia="Batang"/>
          <w:lang w:val="en-SI" w:eastAsia="ko-KR"/>
        </w:rPr>
        <w:t>namenu in tonu</w:t>
      </w:r>
      <w:r w:rsidRPr="004A22E1">
        <w:rPr>
          <w:lang w:val="en-SI" w:eastAsia="ko-KR"/>
        </w:rPr>
        <w:t xml:space="preserve">. Diskusija je </w:t>
      </w:r>
      <w:r w:rsidRPr="004A22E1">
        <w:rPr>
          <w:rFonts w:eastAsia="Batang"/>
          <w:lang w:val="en-SI" w:eastAsia="ko-KR"/>
        </w:rPr>
        <w:t>podrobna analiza rezultatov</w:t>
      </w:r>
      <w:r w:rsidRPr="004A22E1">
        <w:rPr>
          <w:lang w:val="en-SI" w:eastAsia="ko-KR"/>
        </w:rPr>
        <w:t xml:space="preserve">, ki vključuje razlage, primerjave in kritično presojo. Zaključek pa je </w:t>
      </w:r>
      <w:r w:rsidRPr="004A22E1">
        <w:rPr>
          <w:rFonts w:eastAsia="Batang"/>
          <w:lang w:val="en-SI" w:eastAsia="ko-KR"/>
        </w:rPr>
        <w:t>kratko povzeto bistvo celotnega dela</w:t>
      </w:r>
      <w:r w:rsidRPr="004A22E1">
        <w:rPr>
          <w:lang w:val="en-SI" w:eastAsia="ko-KR"/>
        </w:rPr>
        <w:t>, kjer se bralcu jasno predstavi, kaj je raziskava dosegla in zakaj je relevantna</w:t>
      </w:r>
      <w:r w:rsidR="00DD4529" w:rsidRPr="004A22E1">
        <w:t>.</w:t>
      </w:r>
      <w:r w:rsidR="000250AB" w:rsidRPr="006B4D30">
        <w:rPr>
          <w:rFonts w:cs="Calibri"/>
          <w:lang w:eastAsia="ko-KR"/>
        </w:rPr>
        <w:t xml:space="preserve"> </w:t>
      </w:r>
      <w:r w:rsidR="007E54CF">
        <w:rPr>
          <w:rFonts w:cs="Calibri"/>
          <w:lang w:eastAsia="ko-KR"/>
        </w:rPr>
        <w:t>Tudi zaključek naj bo na eni strani.</w:t>
      </w:r>
      <w:r w:rsidR="006C6B0B" w:rsidRPr="006B4D30">
        <w:rPr>
          <w:rFonts w:cs="Calibri"/>
          <w:lang w:eastAsia="ko-KR"/>
        </w:rPr>
        <w:br w:type="page"/>
      </w:r>
    </w:p>
    <w:p w14:paraId="03E39C85" w14:textId="46B1D3DA" w:rsidR="007451D9" w:rsidRPr="006B4D30" w:rsidRDefault="002B2A83" w:rsidP="00CD0141">
      <w:pPr>
        <w:pStyle w:val="Heading1"/>
        <w:numPr>
          <w:ilvl w:val="0"/>
          <w:numId w:val="0"/>
        </w:numPr>
        <w:rPr>
          <w:rFonts w:cs="Calibri"/>
          <w:lang w:val="sl-SI" w:eastAsia="ko-KR"/>
        </w:rPr>
      </w:pPr>
      <w:bookmarkStart w:id="17" w:name="_Toc192167752"/>
      <w:r>
        <w:rPr>
          <w:rFonts w:cs="Calibri"/>
          <w:lang w:val="sl-SI" w:eastAsia="ko-KR"/>
        </w:rPr>
        <w:lastRenderedPageBreak/>
        <w:t xml:space="preserve">7 </w:t>
      </w:r>
      <w:r w:rsidR="00720362">
        <w:rPr>
          <w:rFonts w:cs="Calibri"/>
          <w:lang w:val="sl-SI" w:eastAsia="ko-KR"/>
        </w:rPr>
        <w:t xml:space="preserve"> </w:t>
      </w:r>
      <w:r w:rsidR="007451D9" w:rsidRPr="006B4D30">
        <w:rPr>
          <w:rFonts w:cs="Calibri"/>
          <w:lang w:val="sl-SI" w:eastAsia="ko-KR"/>
        </w:rPr>
        <w:t>literatura in viri</w:t>
      </w:r>
      <w:bookmarkEnd w:id="17"/>
    </w:p>
    <w:p w14:paraId="75F2724C" w14:textId="62F7818A" w:rsidR="00811A79" w:rsidRPr="001C0854" w:rsidRDefault="001C0854" w:rsidP="001C0854">
      <w:pPr>
        <w:rPr>
          <w:rFonts w:cs="Calibri"/>
          <w:lang w:eastAsia="ko-KR"/>
        </w:rPr>
      </w:pPr>
      <w:r>
        <w:rPr>
          <w:rFonts w:cs="Calibri"/>
          <w:lang w:eastAsia="ko-KR"/>
        </w:rPr>
        <w:t xml:space="preserve">[1] </w:t>
      </w:r>
      <w:r w:rsidR="00811A79" w:rsidRPr="001C0854">
        <w:rPr>
          <w:rFonts w:cs="Calibri"/>
          <w:lang w:eastAsia="ko-KR"/>
        </w:rPr>
        <w:t xml:space="preserve">European Commission, »Directive 2003/98/EC of the Europe-an Parliament and of the Council of 17 November 2003 on the reuse  of  public  sector  information«.  Pridobljeno:  4.  marec 2024. [Na spletu]. Dostopno na: </w:t>
      </w:r>
      <w:hyperlink r:id="rId14" w:history="1">
        <w:r w:rsidR="00E658AC" w:rsidRPr="00427E05">
          <w:rPr>
            <w:rStyle w:val="Hyperlink"/>
            <w:rFonts w:cs="Calibri"/>
            <w:lang w:eastAsia="ko-KR"/>
          </w:rPr>
          <w:t>https://eur-lex.europa.eu/eli/dir/2003/98/oj</w:t>
        </w:r>
      </w:hyperlink>
      <w:r w:rsidR="00E658AC">
        <w:rPr>
          <w:rFonts w:cs="Calibri"/>
          <w:lang w:eastAsia="ko-KR"/>
        </w:rPr>
        <w:t xml:space="preserve"> </w:t>
      </w:r>
    </w:p>
    <w:p w14:paraId="15FF8298" w14:textId="38C1AE1F" w:rsidR="000D37BB" w:rsidRPr="001C0854" w:rsidRDefault="001C0854" w:rsidP="001C0854">
      <w:pPr>
        <w:rPr>
          <w:rFonts w:cs="Calibri"/>
          <w:lang w:eastAsia="ko-KR"/>
        </w:rPr>
      </w:pPr>
      <w:r>
        <w:rPr>
          <w:rFonts w:cs="Calibri"/>
          <w:lang w:eastAsia="ko-KR"/>
        </w:rPr>
        <w:t xml:space="preserve">[2] </w:t>
      </w:r>
      <w:r w:rsidR="00811A79" w:rsidRPr="001C0854">
        <w:rPr>
          <w:rFonts w:cs="Calibri"/>
          <w:lang w:eastAsia="ko-KR"/>
        </w:rPr>
        <w:t xml:space="preserve">Republika Slovenija, »Zakon o dostopu do informacij javnega značaja«,  Uradni  list  RS,  Slovenija,  3.  maj  2026.  Pridobljeno: 7. marec 2024. [Na spletu]. Dostopno na: </w:t>
      </w:r>
      <w:hyperlink r:id="rId15" w:history="1">
        <w:r w:rsidR="000D37BB" w:rsidRPr="001C0854">
          <w:rPr>
            <w:rStyle w:val="Hyperlink"/>
            <w:rFonts w:cs="Calibri"/>
            <w:lang w:eastAsia="ko-KR"/>
          </w:rPr>
          <w:t>https://pisrs.si/pregledPredpisa?id=ZAKO4868</w:t>
        </w:r>
      </w:hyperlink>
    </w:p>
    <w:p w14:paraId="60163FA8" w14:textId="114A5E64" w:rsidR="000D37BB" w:rsidRPr="001C0854" w:rsidRDefault="001C0854" w:rsidP="001C0854">
      <w:pPr>
        <w:rPr>
          <w:rFonts w:cs="Calibri"/>
          <w:lang w:eastAsia="ko-KR"/>
        </w:rPr>
      </w:pPr>
      <w:r>
        <w:rPr>
          <w:rFonts w:cs="Calibri"/>
          <w:lang w:eastAsia="ko-KR"/>
        </w:rPr>
        <w:t xml:space="preserve">[3] </w:t>
      </w:r>
      <w:r w:rsidR="00811A79" w:rsidRPr="001C0854">
        <w:rPr>
          <w:rFonts w:cs="Calibri"/>
          <w:lang w:eastAsia="ko-KR"/>
        </w:rPr>
        <w:t xml:space="preserve">B. Obama, »Transparency and Open Government«. The White  House,  21.  januar  2009.  Pridobljeno:  8.  marec  2024.  [Na spletu].   Dostopno   na:   </w:t>
      </w:r>
      <w:hyperlink r:id="rId16" w:history="1">
        <w:r w:rsidR="000D37BB" w:rsidRPr="001C0854">
          <w:rPr>
            <w:rStyle w:val="Hyperlink"/>
            <w:rFonts w:cs="Calibri"/>
            <w:lang w:eastAsia="ko-KR"/>
          </w:rPr>
          <w:t>https://obamawhitehouse.archives.gov/the-press-office/transparency-and-open-government</w:t>
        </w:r>
      </w:hyperlink>
    </w:p>
    <w:p w14:paraId="5486A101" w14:textId="6F64BF19" w:rsidR="00F00B12" w:rsidRPr="001C0854" w:rsidRDefault="001C0854" w:rsidP="001C0854">
      <w:pPr>
        <w:rPr>
          <w:rFonts w:cs="Calibri"/>
          <w:lang w:eastAsia="ko-KR"/>
        </w:rPr>
      </w:pPr>
      <w:r>
        <w:rPr>
          <w:rFonts w:cs="Calibri"/>
          <w:lang w:eastAsia="ko-KR"/>
        </w:rPr>
        <w:t xml:space="preserve">[4] </w:t>
      </w:r>
      <w:r w:rsidR="00811A79" w:rsidRPr="001C0854">
        <w:rPr>
          <w:rFonts w:cs="Calibri"/>
          <w:lang w:eastAsia="ko-KR"/>
        </w:rPr>
        <w:t xml:space="preserve">OPSI, »OPSI«, Kaj so odprti podatki? [Na spletu]. Dostopno na: </w:t>
      </w:r>
      <w:hyperlink r:id="rId17" w:history="1">
        <w:r w:rsidR="00F00B12" w:rsidRPr="001C0854">
          <w:rPr>
            <w:rStyle w:val="Hyperlink"/>
            <w:rFonts w:cs="Calibri"/>
            <w:lang w:eastAsia="ko-KR"/>
          </w:rPr>
          <w:t>https://podatki.gov.si/posredovanje-podatkov/kaj-so-od-prti-podatki</w:t>
        </w:r>
      </w:hyperlink>
    </w:p>
    <w:p w14:paraId="0D520A0A" w14:textId="71F04752" w:rsidR="000D37BB" w:rsidRPr="001C0854" w:rsidRDefault="001C0854" w:rsidP="001C0854">
      <w:pPr>
        <w:rPr>
          <w:rFonts w:cs="Calibri"/>
          <w:lang w:eastAsia="ko-KR"/>
        </w:rPr>
      </w:pPr>
      <w:r>
        <w:rPr>
          <w:rFonts w:cs="Calibri"/>
          <w:lang w:eastAsia="ko-KR"/>
        </w:rPr>
        <w:t xml:space="preserve">[5] </w:t>
      </w:r>
      <w:r w:rsidR="00811A79" w:rsidRPr="001C0854">
        <w:rPr>
          <w:rFonts w:cs="Calibri"/>
          <w:lang w:eastAsia="ko-KR"/>
        </w:rPr>
        <w:t>A. Abella, M. Ortiz-de-Urbina-Criado, in C. De-Pablos-Here-dero, »Meloda 5: A metric to assess open data reusability«, El  Prof.  Inf.,  let.  28,  št.  6,  jan.  2020,  doi:  10.3145/epi.2019.nov.20.</w:t>
      </w:r>
    </w:p>
    <w:p w14:paraId="676F11CC" w14:textId="00CE8DE0" w:rsidR="00F00B12" w:rsidRPr="001C0854" w:rsidRDefault="001C0854" w:rsidP="001C0854">
      <w:pPr>
        <w:rPr>
          <w:rFonts w:cs="Calibri"/>
          <w:lang w:eastAsia="ko-KR"/>
        </w:rPr>
      </w:pPr>
      <w:r>
        <w:rPr>
          <w:rFonts w:cs="Calibri"/>
          <w:lang w:eastAsia="ko-KR"/>
        </w:rPr>
        <w:t xml:space="preserve">[6] </w:t>
      </w:r>
      <w:r w:rsidR="00811A79" w:rsidRPr="001C0854">
        <w:rPr>
          <w:rFonts w:cs="Calibri"/>
          <w:lang w:eastAsia="ko-KR"/>
        </w:rPr>
        <w:t>J.  Wieczorkowski,  »Open  Data  as  a  Source  of  Product  and Organizational Innovations«, v Proceedings of the 14th European  Conference  on  Innovation  and  Entrepreneurship  ECIE 2019, Kalamata, Greece: Academic Conferences and Publi-shing  International  Limited,  sep.  2019,  str.  1118–1127.  doi: 10.34190/ECIE.19.190.</w:t>
      </w:r>
    </w:p>
    <w:p w14:paraId="10ED2BE9" w14:textId="5390A5B3" w:rsidR="00F00B12" w:rsidRPr="001C0854" w:rsidRDefault="001C0854" w:rsidP="001C0854">
      <w:pPr>
        <w:rPr>
          <w:rFonts w:cs="Calibri"/>
          <w:lang w:eastAsia="ko-KR"/>
        </w:rPr>
      </w:pPr>
      <w:r>
        <w:rPr>
          <w:rFonts w:cs="Calibri"/>
          <w:lang w:eastAsia="ko-KR"/>
        </w:rPr>
        <w:t xml:space="preserve">[7] </w:t>
      </w:r>
      <w:r w:rsidR="00811A79" w:rsidRPr="001C0854">
        <w:rPr>
          <w:rFonts w:cs="Calibri"/>
          <w:lang w:eastAsia="ko-KR"/>
        </w:rPr>
        <w:t xml:space="preserve">Open Government Working Group, »Open Government Data Principles«,  Open  Government  Data  Principles.  Pridobljeno: 5. marec 2024. [Na spletu]. Dostopno na: </w:t>
      </w:r>
      <w:hyperlink r:id="rId18" w:history="1">
        <w:r w:rsidR="00F00B12" w:rsidRPr="001C0854">
          <w:rPr>
            <w:rStyle w:val="Hyperlink"/>
            <w:rFonts w:cs="Calibri"/>
            <w:lang w:eastAsia="ko-KR"/>
          </w:rPr>
          <w:t>https://public.reso-urce.org/8_principles.html</w:t>
        </w:r>
      </w:hyperlink>
    </w:p>
    <w:p w14:paraId="44458BDD" w14:textId="4724D8EE" w:rsidR="00D54103" w:rsidRDefault="001C0854" w:rsidP="001C0854">
      <w:pPr>
        <w:rPr>
          <w:rFonts w:cs="Calibri"/>
          <w:lang w:eastAsia="ko-KR"/>
        </w:rPr>
      </w:pPr>
      <w:r>
        <w:rPr>
          <w:rFonts w:cs="Calibri"/>
          <w:lang w:eastAsia="ko-KR"/>
        </w:rPr>
        <w:t xml:space="preserve">[8] </w:t>
      </w:r>
      <w:r w:rsidR="00811A79" w:rsidRPr="001C0854">
        <w:rPr>
          <w:rFonts w:cs="Calibri"/>
          <w:lang w:eastAsia="ko-KR"/>
        </w:rPr>
        <w:t xml:space="preserve">T.  Berners-Lee,  »5  star  open  data«,  5  star  open  data.  Pridobljeno:   22.   februar   2024.   [Na   spletu].   Dostopno   na: </w:t>
      </w:r>
      <w:hyperlink r:id="rId19" w:history="1">
        <w:r w:rsidRPr="00762726">
          <w:rPr>
            <w:rStyle w:val="Hyperlink"/>
            <w:rFonts w:cs="Calibri"/>
            <w:lang w:eastAsia="ko-KR"/>
          </w:rPr>
          <w:t>https://5stardata.info/en/</w:t>
        </w:r>
      </w:hyperlink>
      <w:r>
        <w:rPr>
          <w:rFonts w:cs="Calibri"/>
          <w:lang w:eastAsia="ko-KR"/>
        </w:rPr>
        <w:t xml:space="preserve"> </w:t>
      </w:r>
    </w:p>
    <w:p w14:paraId="5FE6CC37" w14:textId="4B6CE388" w:rsidR="009B4DD7" w:rsidRPr="009B4DD7" w:rsidRDefault="009B4DD7" w:rsidP="009B4DD7">
      <w:pPr>
        <w:rPr>
          <w:rFonts w:cs="Calibri"/>
          <w:lang w:val="en-SI" w:eastAsia="ko-KR"/>
        </w:rPr>
      </w:pPr>
      <w:r>
        <w:rPr>
          <w:rFonts w:cs="Calibri"/>
          <w:lang w:val="en-SI" w:eastAsia="ko-KR"/>
        </w:rPr>
        <w:t xml:space="preserve">[9] </w:t>
      </w:r>
      <w:r w:rsidRPr="009B4DD7">
        <w:rPr>
          <w:rFonts w:cs="Calibri"/>
          <w:lang w:val="en-SI" w:eastAsia="ko-KR"/>
        </w:rPr>
        <w:t>Zheng, Z., Xie, S., Dai, H., Chen, X., Wang, H. An Overview of Blockchain Technology: Architecture, Consensus, and Future Trends</w:t>
      </w:r>
      <w:r w:rsidR="0096448A">
        <w:rPr>
          <w:rFonts w:cs="Calibri"/>
          <w:lang w:val="en-SI" w:eastAsia="ko-KR"/>
        </w:rPr>
        <w:t>,</w:t>
      </w:r>
      <w:r w:rsidRPr="009B4DD7">
        <w:rPr>
          <w:rFonts w:cs="Calibri"/>
          <w:lang w:val="en-SI" w:eastAsia="ko-KR"/>
        </w:rPr>
        <w:t xml:space="preserve"> </w:t>
      </w:r>
      <w:r w:rsidR="0096448A">
        <w:rPr>
          <w:rFonts w:cs="Calibri"/>
          <w:lang w:val="en-SI" w:eastAsia="ko-KR"/>
        </w:rPr>
        <w:t>v</w:t>
      </w:r>
      <w:r w:rsidRPr="009B4DD7">
        <w:rPr>
          <w:rFonts w:cs="Calibri"/>
          <w:lang w:val="en-SI" w:eastAsia="ko-KR"/>
        </w:rPr>
        <w:t xml:space="preserve"> Karypis, G., Zhang, J. (ur.), </w:t>
      </w:r>
      <w:r w:rsidRPr="009B4DD7">
        <w:rPr>
          <w:rFonts w:cs="Calibri"/>
          <w:i/>
          <w:iCs/>
          <w:lang w:val="en-SI" w:eastAsia="ko-KR"/>
        </w:rPr>
        <w:t xml:space="preserve">2017 IEEE 6th International Congress on Big Data. </w:t>
      </w:r>
      <w:r w:rsidRPr="009B4DD7">
        <w:rPr>
          <w:rFonts w:cs="Calibri"/>
          <w:lang w:val="en-SI" w:eastAsia="ko-KR"/>
        </w:rPr>
        <w:t xml:space="preserve">2017 IEEE 6th International Congress on Big Data, Honolulu, 25.–30. </w:t>
      </w:r>
      <w:r w:rsidR="0096448A">
        <w:rPr>
          <w:rFonts w:cs="Calibri"/>
          <w:lang w:val="en-SI" w:eastAsia="ko-KR"/>
        </w:rPr>
        <w:t>j</w:t>
      </w:r>
      <w:r w:rsidRPr="009B4DD7">
        <w:rPr>
          <w:rFonts w:cs="Calibri"/>
          <w:lang w:val="en-SI" w:eastAsia="ko-KR"/>
        </w:rPr>
        <w:t>unij 2017</w:t>
      </w:r>
      <w:r w:rsidR="0096448A">
        <w:rPr>
          <w:rFonts w:cs="Calibri"/>
          <w:lang w:val="en-SI" w:eastAsia="ko-KR"/>
        </w:rPr>
        <w:t>,</w:t>
      </w:r>
      <w:r w:rsidRPr="009B4DD7">
        <w:rPr>
          <w:rFonts w:cs="Calibri"/>
          <w:lang w:val="en-SI" w:eastAsia="ko-KR"/>
        </w:rPr>
        <w:t xml:space="preserve"> Los Alamitos: IEEE Computer Society, 2017, str. 557–564. Dostopno na: </w:t>
      </w:r>
      <w:hyperlink r:id="rId20" w:history="1">
        <w:r w:rsidR="00640C56" w:rsidRPr="009B4DD7">
          <w:rPr>
            <w:rStyle w:val="Hyperlink"/>
            <w:rFonts w:cs="Calibri"/>
            <w:lang w:val="en-SI" w:eastAsia="ko-KR"/>
          </w:rPr>
          <w:t>https://ieeexplore.ieee.org/document/8029379</w:t>
        </w:r>
      </w:hyperlink>
      <w:r w:rsidR="00640C56">
        <w:rPr>
          <w:rFonts w:cs="Calibri"/>
          <w:lang w:val="en-SI" w:eastAsia="ko-KR"/>
        </w:rPr>
        <w:t xml:space="preserve"> </w:t>
      </w:r>
      <w:r w:rsidRPr="009B4DD7">
        <w:rPr>
          <w:rFonts w:cs="Calibri"/>
          <w:lang w:val="en-SI" w:eastAsia="ko-KR"/>
        </w:rPr>
        <w:t xml:space="preserve"> </w:t>
      </w:r>
    </w:p>
    <w:p w14:paraId="7954293D" w14:textId="77777777" w:rsidR="009B4DD7" w:rsidRDefault="009B4DD7" w:rsidP="001C0854">
      <w:pPr>
        <w:rPr>
          <w:rFonts w:cs="Calibri"/>
          <w:lang w:val="en-SI" w:eastAsia="ko-KR"/>
        </w:rPr>
      </w:pPr>
    </w:p>
    <w:p w14:paraId="59D8912A" w14:textId="690B5F0E" w:rsidR="00A84749" w:rsidRPr="009B4DD7" w:rsidRDefault="00A84749" w:rsidP="00E658AC">
      <w:pPr>
        <w:rPr>
          <w:rFonts w:cs="Calibri"/>
          <w:lang w:val="en-SI" w:eastAsia="ko-KR"/>
        </w:rPr>
      </w:pPr>
      <w:r>
        <w:rPr>
          <w:rFonts w:cs="Calibri"/>
          <w:lang w:val="en-SI" w:eastAsia="ko-KR"/>
        </w:rPr>
        <w:lastRenderedPageBreak/>
        <w:t xml:space="preserve">[10] </w:t>
      </w:r>
      <w:r w:rsidR="002044C2" w:rsidRPr="002044C2">
        <w:rPr>
          <w:rFonts w:cs="Calibri"/>
          <w:lang w:eastAsia="ko-KR"/>
        </w:rPr>
        <w:t>Blatnik</w:t>
      </w:r>
      <w:r w:rsidR="002044C2">
        <w:rPr>
          <w:rFonts w:cs="Calibri"/>
          <w:lang w:eastAsia="ko-KR"/>
        </w:rPr>
        <w:t>, S.</w:t>
      </w:r>
      <w:r w:rsidR="002044C2" w:rsidRPr="002044C2">
        <w:rPr>
          <w:rFonts w:cs="Calibri"/>
          <w:lang w:eastAsia="ko-KR"/>
        </w:rPr>
        <w:t>,</w:t>
      </w:r>
      <w:r w:rsidR="002044C2">
        <w:rPr>
          <w:rFonts w:cs="Calibri"/>
          <w:lang w:eastAsia="ko-KR"/>
        </w:rPr>
        <w:t xml:space="preserve"> Pucihar, </w:t>
      </w:r>
      <w:r w:rsidR="005E4065">
        <w:rPr>
          <w:rFonts w:cs="Calibri"/>
          <w:lang w:eastAsia="ko-KR"/>
        </w:rPr>
        <w:t>A.</w:t>
      </w:r>
      <w:r w:rsidR="002044C2" w:rsidRPr="002044C2">
        <w:rPr>
          <w:rFonts w:cs="Calibri"/>
          <w:lang w:eastAsia="ko-KR"/>
        </w:rPr>
        <w:t>,</w:t>
      </w:r>
      <w:r w:rsidR="005E4065">
        <w:rPr>
          <w:rFonts w:cs="Calibri"/>
          <w:lang w:eastAsia="ko-KR"/>
        </w:rPr>
        <w:t xml:space="preserve"> </w:t>
      </w:r>
      <w:r w:rsidR="002044C2" w:rsidRPr="002044C2">
        <w:rPr>
          <w:rFonts w:cs="Calibri"/>
          <w:lang w:eastAsia="ko-KR"/>
        </w:rPr>
        <w:t>Kljajić</w:t>
      </w:r>
      <w:r w:rsidR="005E4065">
        <w:rPr>
          <w:rFonts w:cs="Calibri"/>
          <w:lang w:eastAsia="ko-KR"/>
        </w:rPr>
        <w:t xml:space="preserve"> </w:t>
      </w:r>
      <w:r w:rsidR="002044C2" w:rsidRPr="002044C2">
        <w:rPr>
          <w:rFonts w:cs="Calibri"/>
          <w:lang w:eastAsia="ko-KR"/>
        </w:rPr>
        <w:t>Borštnar</w:t>
      </w:r>
      <w:r w:rsidR="005E4065">
        <w:rPr>
          <w:rFonts w:cs="Calibri"/>
          <w:lang w:eastAsia="ko-KR"/>
        </w:rPr>
        <w:t>, M, »Spodbude in ovire uporabe odprtih podatkov v podjetjih – pregled literature«</w:t>
      </w:r>
      <w:r w:rsidR="00E05F7B">
        <w:rPr>
          <w:rFonts w:cs="Calibri"/>
          <w:lang w:eastAsia="ko-KR"/>
        </w:rPr>
        <w:t>, Uporabna informatika, let. 32, št. 4, str.</w:t>
      </w:r>
      <w:r w:rsidR="002E1231">
        <w:rPr>
          <w:rFonts w:cs="Calibri"/>
          <w:lang w:eastAsia="ko-KR"/>
        </w:rPr>
        <w:t xml:space="preserve"> 188-200.</w:t>
      </w:r>
      <w:r w:rsidR="00E658AC">
        <w:rPr>
          <w:rFonts w:cs="Calibri"/>
          <w:lang w:eastAsia="ko-KR"/>
        </w:rPr>
        <w:t xml:space="preserve"> doi: </w:t>
      </w:r>
      <w:hyperlink r:id="rId21" w:history="1">
        <w:r w:rsidR="00E658AC" w:rsidRPr="00E658AC">
          <w:rPr>
            <w:rStyle w:val="Hyperlink"/>
            <w:rFonts w:cs="Calibri"/>
            <w:lang w:eastAsia="ko-KR"/>
          </w:rPr>
          <w:t>https://doi.org/10.31449/upinf.238</w:t>
        </w:r>
      </w:hyperlink>
      <w:r w:rsidR="00E658AC">
        <w:rPr>
          <w:rFonts w:cs="Calibri"/>
          <w:lang w:eastAsia="ko-KR"/>
        </w:rPr>
        <w:t>.</w:t>
      </w:r>
    </w:p>
    <w:sectPr w:rsidR="00A84749" w:rsidRPr="009B4DD7" w:rsidSect="003D2EE2">
      <w:footerReference w:type="default" r:id="rId22"/>
      <w:pgSz w:w="11901" w:h="16834" w:code="9"/>
      <w:pgMar w:top="1440" w:right="1440" w:bottom="1440" w:left="1440"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EA162" w14:textId="77777777" w:rsidR="00D903DB" w:rsidRDefault="00D903DB" w:rsidP="00BE546D">
      <w:r>
        <w:separator/>
      </w:r>
    </w:p>
  </w:endnote>
  <w:endnote w:type="continuationSeparator" w:id="0">
    <w:p w14:paraId="6E235D98" w14:textId="77777777" w:rsidR="00D903DB" w:rsidRDefault="00D903DB" w:rsidP="00BE5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8528440"/>
      <w:docPartObj>
        <w:docPartGallery w:val="Page Numbers (Bottom of Page)"/>
        <w:docPartUnique/>
      </w:docPartObj>
    </w:sdtPr>
    <w:sdtEndPr>
      <w:rPr>
        <w:noProof/>
      </w:rPr>
    </w:sdtEndPr>
    <w:sdtContent>
      <w:p w14:paraId="6A80512C" w14:textId="591390E5" w:rsidR="00A55B0E" w:rsidRDefault="00A55B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D7D45C" w14:textId="09BC461F" w:rsidR="00344756" w:rsidRDefault="003447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926944"/>
      <w:docPartObj>
        <w:docPartGallery w:val="Page Numbers (Bottom of Page)"/>
        <w:docPartUnique/>
      </w:docPartObj>
    </w:sdtPr>
    <w:sdtEndPr>
      <w:rPr>
        <w:noProof/>
      </w:rPr>
    </w:sdtEndPr>
    <w:sdtContent>
      <w:p w14:paraId="56BBB127" w14:textId="77777777" w:rsidR="00CA15F4" w:rsidRDefault="00CA15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880A78" w14:textId="77777777" w:rsidR="00CA15F4" w:rsidRDefault="00CA1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585B7" w14:textId="77777777" w:rsidR="00D903DB" w:rsidRDefault="00D903DB" w:rsidP="00BE546D">
      <w:r>
        <w:separator/>
      </w:r>
    </w:p>
  </w:footnote>
  <w:footnote w:type="continuationSeparator" w:id="0">
    <w:p w14:paraId="6B93B2FC" w14:textId="77777777" w:rsidR="00D903DB" w:rsidRDefault="00D903DB" w:rsidP="00BE5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417530"/>
      <w:docPartObj>
        <w:docPartGallery w:val="Page Numbers (Top of Page)"/>
        <w:docPartUnique/>
      </w:docPartObj>
    </w:sdtPr>
    <w:sdtEndPr>
      <w:rPr>
        <w:noProof/>
      </w:rPr>
    </w:sdtEndPr>
    <w:sdtContent>
      <w:p w14:paraId="4729045E" w14:textId="4DB2092F" w:rsidR="003D2570" w:rsidRDefault="003D25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7ADD1F" w14:textId="6DA47E86" w:rsidR="00DA3934" w:rsidRPr="00E72E20" w:rsidRDefault="00DA3934" w:rsidP="00E72E20">
    <w:pPr>
      <w:pStyle w:val="Header"/>
      <w:jc w:val="right"/>
      <w:rPr>
        <w:lang w:val="sl-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CBBD7" w14:textId="77777777" w:rsidR="00B61554" w:rsidRPr="00DA3934" w:rsidRDefault="00B61554" w:rsidP="00DA39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56C4"/>
    <w:multiLevelType w:val="multilevel"/>
    <w:tmpl w:val="B5703F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67C600F"/>
    <w:multiLevelType w:val="multilevel"/>
    <w:tmpl w:val="0FC45312"/>
    <w:lvl w:ilvl="0">
      <w:start w:val="1"/>
      <w:numFmt w:val="decimal"/>
      <w:pStyle w:val="Heading1"/>
      <w:lvlText w:val="%1"/>
      <w:lvlJc w:val="left"/>
      <w:pPr>
        <w:tabs>
          <w:tab w:val="num" w:pos="432"/>
        </w:tabs>
        <w:ind w:left="432" w:hanging="432"/>
      </w:pPr>
      <w:rPr>
        <w:rFonts w:cs="Times New Roman"/>
        <w:sz w:val="32"/>
        <w:szCs w:val="32"/>
      </w:rPr>
    </w:lvl>
    <w:lvl w:ilvl="1">
      <w:start w:val="1"/>
      <w:numFmt w:val="decimal"/>
      <w:pStyle w:val="Heading2"/>
      <w:lvlText w:val="%1.%2"/>
      <w:lvlJc w:val="left"/>
      <w:pPr>
        <w:tabs>
          <w:tab w:val="num" w:pos="860"/>
        </w:tabs>
        <w:ind w:left="860"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 w15:restartNumberingAfterBreak="0">
    <w:nsid w:val="6D8D164D"/>
    <w:multiLevelType w:val="hybridMultilevel"/>
    <w:tmpl w:val="E9807C24"/>
    <w:lvl w:ilvl="0" w:tplc="198697F2">
      <w:start w:val="1"/>
      <w:numFmt w:val="decimal"/>
      <w:lvlText w:val="[%1]"/>
      <w:lvlJc w:val="center"/>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172529947">
    <w:abstractNumId w:val="1"/>
  </w:num>
  <w:num w:numId="2" w16cid:durableId="602616871">
    <w:abstractNumId w:val="2"/>
  </w:num>
  <w:num w:numId="3" w16cid:durableId="202809497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97"/>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97F"/>
    <w:rsid w:val="000000AB"/>
    <w:rsid w:val="00000127"/>
    <w:rsid w:val="0000062F"/>
    <w:rsid w:val="0000164F"/>
    <w:rsid w:val="00001658"/>
    <w:rsid w:val="000019BC"/>
    <w:rsid w:val="00002313"/>
    <w:rsid w:val="000029B7"/>
    <w:rsid w:val="00002AA5"/>
    <w:rsid w:val="000041F8"/>
    <w:rsid w:val="00004214"/>
    <w:rsid w:val="00005073"/>
    <w:rsid w:val="000051BF"/>
    <w:rsid w:val="00006C4E"/>
    <w:rsid w:val="00007B39"/>
    <w:rsid w:val="00010086"/>
    <w:rsid w:val="00010826"/>
    <w:rsid w:val="000110C7"/>
    <w:rsid w:val="00011158"/>
    <w:rsid w:val="00012635"/>
    <w:rsid w:val="00012CEA"/>
    <w:rsid w:val="0001399D"/>
    <w:rsid w:val="00014347"/>
    <w:rsid w:val="00015FE8"/>
    <w:rsid w:val="00016339"/>
    <w:rsid w:val="000172EF"/>
    <w:rsid w:val="00017B64"/>
    <w:rsid w:val="00017B8D"/>
    <w:rsid w:val="00017F03"/>
    <w:rsid w:val="00017F7F"/>
    <w:rsid w:val="00017F89"/>
    <w:rsid w:val="0002255A"/>
    <w:rsid w:val="00022D6D"/>
    <w:rsid w:val="00023670"/>
    <w:rsid w:val="00024366"/>
    <w:rsid w:val="000250AB"/>
    <w:rsid w:val="00027B35"/>
    <w:rsid w:val="00030221"/>
    <w:rsid w:val="0003084E"/>
    <w:rsid w:val="0003193A"/>
    <w:rsid w:val="00031C8D"/>
    <w:rsid w:val="0003217D"/>
    <w:rsid w:val="000328EE"/>
    <w:rsid w:val="00033E67"/>
    <w:rsid w:val="00034E1C"/>
    <w:rsid w:val="00035C26"/>
    <w:rsid w:val="000405DC"/>
    <w:rsid w:val="00040653"/>
    <w:rsid w:val="000416E8"/>
    <w:rsid w:val="00042054"/>
    <w:rsid w:val="000422B1"/>
    <w:rsid w:val="000459FC"/>
    <w:rsid w:val="00046576"/>
    <w:rsid w:val="00046E65"/>
    <w:rsid w:val="0004754B"/>
    <w:rsid w:val="00050591"/>
    <w:rsid w:val="000509CD"/>
    <w:rsid w:val="000511D1"/>
    <w:rsid w:val="00052E19"/>
    <w:rsid w:val="00056E9F"/>
    <w:rsid w:val="0005713A"/>
    <w:rsid w:val="000574D0"/>
    <w:rsid w:val="00057842"/>
    <w:rsid w:val="00057E4C"/>
    <w:rsid w:val="00061632"/>
    <w:rsid w:val="000659B3"/>
    <w:rsid w:val="00070DCC"/>
    <w:rsid w:val="000740FE"/>
    <w:rsid w:val="0007414B"/>
    <w:rsid w:val="00075B9F"/>
    <w:rsid w:val="00076717"/>
    <w:rsid w:val="00077935"/>
    <w:rsid w:val="00080848"/>
    <w:rsid w:val="0008119E"/>
    <w:rsid w:val="0008470E"/>
    <w:rsid w:val="00084BF5"/>
    <w:rsid w:val="000854C7"/>
    <w:rsid w:val="00085A3A"/>
    <w:rsid w:val="00085E27"/>
    <w:rsid w:val="000867F4"/>
    <w:rsid w:val="0009233B"/>
    <w:rsid w:val="000927FB"/>
    <w:rsid w:val="00092D6A"/>
    <w:rsid w:val="00093DAD"/>
    <w:rsid w:val="000951A4"/>
    <w:rsid w:val="00095AF4"/>
    <w:rsid w:val="000962B2"/>
    <w:rsid w:val="000965FB"/>
    <w:rsid w:val="000971A3"/>
    <w:rsid w:val="000A05C1"/>
    <w:rsid w:val="000A2601"/>
    <w:rsid w:val="000A5492"/>
    <w:rsid w:val="000A5497"/>
    <w:rsid w:val="000A7740"/>
    <w:rsid w:val="000B33F4"/>
    <w:rsid w:val="000B607B"/>
    <w:rsid w:val="000B69C2"/>
    <w:rsid w:val="000C1C9B"/>
    <w:rsid w:val="000C5C68"/>
    <w:rsid w:val="000C67A7"/>
    <w:rsid w:val="000C780E"/>
    <w:rsid w:val="000C7827"/>
    <w:rsid w:val="000D0881"/>
    <w:rsid w:val="000D2D96"/>
    <w:rsid w:val="000D37BB"/>
    <w:rsid w:val="000D4B3E"/>
    <w:rsid w:val="000D4BDC"/>
    <w:rsid w:val="000D5ACD"/>
    <w:rsid w:val="000D739A"/>
    <w:rsid w:val="000D73AB"/>
    <w:rsid w:val="000E049C"/>
    <w:rsid w:val="000E09AA"/>
    <w:rsid w:val="000E0C4C"/>
    <w:rsid w:val="000E261A"/>
    <w:rsid w:val="000E2AC3"/>
    <w:rsid w:val="000F4223"/>
    <w:rsid w:val="000F5A5C"/>
    <w:rsid w:val="000F7139"/>
    <w:rsid w:val="000F7537"/>
    <w:rsid w:val="001014B2"/>
    <w:rsid w:val="0010226F"/>
    <w:rsid w:val="00102321"/>
    <w:rsid w:val="001033F2"/>
    <w:rsid w:val="00103D5B"/>
    <w:rsid w:val="0010564F"/>
    <w:rsid w:val="00110CE1"/>
    <w:rsid w:val="001118F8"/>
    <w:rsid w:val="00111B9F"/>
    <w:rsid w:val="00112EC2"/>
    <w:rsid w:val="00113883"/>
    <w:rsid w:val="00113B94"/>
    <w:rsid w:val="0011552B"/>
    <w:rsid w:val="00115904"/>
    <w:rsid w:val="00116FA5"/>
    <w:rsid w:val="001178C3"/>
    <w:rsid w:val="00120AA0"/>
    <w:rsid w:val="0012122F"/>
    <w:rsid w:val="00121DB7"/>
    <w:rsid w:val="00121F09"/>
    <w:rsid w:val="001233BC"/>
    <w:rsid w:val="00123E12"/>
    <w:rsid w:val="001244D2"/>
    <w:rsid w:val="00125511"/>
    <w:rsid w:val="001340D1"/>
    <w:rsid w:val="00135A08"/>
    <w:rsid w:val="00135D27"/>
    <w:rsid w:val="001426FB"/>
    <w:rsid w:val="001437C5"/>
    <w:rsid w:val="00144AB1"/>
    <w:rsid w:val="00145F60"/>
    <w:rsid w:val="00146F1D"/>
    <w:rsid w:val="001473FA"/>
    <w:rsid w:val="001506DE"/>
    <w:rsid w:val="00152AEB"/>
    <w:rsid w:val="001535DC"/>
    <w:rsid w:val="00154D37"/>
    <w:rsid w:val="00154F21"/>
    <w:rsid w:val="001579B6"/>
    <w:rsid w:val="00161843"/>
    <w:rsid w:val="001623D4"/>
    <w:rsid w:val="00164B7F"/>
    <w:rsid w:val="001656CB"/>
    <w:rsid w:val="00166C0E"/>
    <w:rsid w:val="00167925"/>
    <w:rsid w:val="00172A1B"/>
    <w:rsid w:val="00172ABA"/>
    <w:rsid w:val="00173727"/>
    <w:rsid w:val="00175F7F"/>
    <w:rsid w:val="00176346"/>
    <w:rsid w:val="0017677A"/>
    <w:rsid w:val="00180DDA"/>
    <w:rsid w:val="001831D7"/>
    <w:rsid w:val="001848AD"/>
    <w:rsid w:val="00191B8C"/>
    <w:rsid w:val="001926F2"/>
    <w:rsid w:val="00193B67"/>
    <w:rsid w:val="0019451F"/>
    <w:rsid w:val="00195ABA"/>
    <w:rsid w:val="001A3959"/>
    <w:rsid w:val="001A4B84"/>
    <w:rsid w:val="001A5AE7"/>
    <w:rsid w:val="001B159D"/>
    <w:rsid w:val="001B26EC"/>
    <w:rsid w:val="001B5859"/>
    <w:rsid w:val="001C0073"/>
    <w:rsid w:val="001C0854"/>
    <w:rsid w:val="001C2B86"/>
    <w:rsid w:val="001C42BF"/>
    <w:rsid w:val="001C457C"/>
    <w:rsid w:val="001C4B0F"/>
    <w:rsid w:val="001D133D"/>
    <w:rsid w:val="001D2BC1"/>
    <w:rsid w:val="001D2FB7"/>
    <w:rsid w:val="001D4317"/>
    <w:rsid w:val="001D5871"/>
    <w:rsid w:val="001D7131"/>
    <w:rsid w:val="001D7C57"/>
    <w:rsid w:val="001D7F10"/>
    <w:rsid w:val="001E0522"/>
    <w:rsid w:val="001E4C32"/>
    <w:rsid w:val="001F107C"/>
    <w:rsid w:val="001F1C58"/>
    <w:rsid w:val="001F1D8A"/>
    <w:rsid w:val="001F2EF6"/>
    <w:rsid w:val="001F703C"/>
    <w:rsid w:val="00202BB8"/>
    <w:rsid w:val="0020427D"/>
    <w:rsid w:val="002042BE"/>
    <w:rsid w:val="002044C2"/>
    <w:rsid w:val="002051DA"/>
    <w:rsid w:val="00206922"/>
    <w:rsid w:val="00206AF5"/>
    <w:rsid w:val="00211126"/>
    <w:rsid w:val="0021192B"/>
    <w:rsid w:val="0021519A"/>
    <w:rsid w:val="00216037"/>
    <w:rsid w:val="0021617D"/>
    <w:rsid w:val="00216ED9"/>
    <w:rsid w:val="002170C0"/>
    <w:rsid w:val="00217C0E"/>
    <w:rsid w:val="002202B6"/>
    <w:rsid w:val="002204A3"/>
    <w:rsid w:val="00221F3B"/>
    <w:rsid w:val="002258FB"/>
    <w:rsid w:val="00227319"/>
    <w:rsid w:val="00227D50"/>
    <w:rsid w:val="00231590"/>
    <w:rsid w:val="00231C1F"/>
    <w:rsid w:val="00232014"/>
    <w:rsid w:val="002336B3"/>
    <w:rsid w:val="0023372A"/>
    <w:rsid w:val="002347DE"/>
    <w:rsid w:val="00234847"/>
    <w:rsid w:val="002368AC"/>
    <w:rsid w:val="00237CEF"/>
    <w:rsid w:val="00241318"/>
    <w:rsid w:val="00242003"/>
    <w:rsid w:val="002421CB"/>
    <w:rsid w:val="0024220B"/>
    <w:rsid w:val="0024269C"/>
    <w:rsid w:val="00242826"/>
    <w:rsid w:val="00243987"/>
    <w:rsid w:val="00244741"/>
    <w:rsid w:val="0024538C"/>
    <w:rsid w:val="002454B1"/>
    <w:rsid w:val="002456A8"/>
    <w:rsid w:val="002456C1"/>
    <w:rsid w:val="00245D5B"/>
    <w:rsid w:val="0025067F"/>
    <w:rsid w:val="00250A00"/>
    <w:rsid w:val="00251DA6"/>
    <w:rsid w:val="00252291"/>
    <w:rsid w:val="0025262E"/>
    <w:rsid w:val="00252F87"/>
    <w:rsid w:val="00254665"/>
    <w:rsid w:val="00254728"/>
    <w:rsid w:val="00254B56"/>
    <w:rsid w:val="002573EE"/>
    <w:rsid w:val="0025746F"/>
    <w:rsid w:val="00260AD7"/>
    <w:rsid w:val="00262F34"/>
    <w:rsid w:val="00263D90"/>
    <w:rsid w:val="00264B72"/>
    <w:rsid w:val="00266C20"/>
    <w:rsid w:val="00266F03"/>
    <w:rsid w:val="00270975"/>
    <w:rsid w:val="00271A1D"/>
    <w:rsid w:val="00271C3E"/>
    <w:rsid w:val="0027293A"/>
    <w:rsid w:val="00273629"/>
    <w:rsid w:val="002744AC"/>
    <w:rsid w:val="00276634"/>
    <w:rsid w:val="00277E08"/>
    <w:rsid w:val="00280A02"/>
    <w:rsid w:val="00280AAA"/>
    <w:rsid w:val="00281682"/>
    <w:rsid w:val="00282640"/>
    <w:rsid w:val="002847F9"/>
    <w:rsid w:val="0028752A"/>
    <w:rsid w:val="00292C3A"/>
    <w:rsid w:val="0029583A"/>
    <w:rsid w:val="002A0A19"/>
    <w:rsid w:val="002A0F76"/>
    <w:rsid w:val="002A11E2"/>
    <w:rsid w:val="002A2115"/>
    <w:rsid w:val="002A4B11"/>
    <w:rsid w:val="002A53F9"/>
    <w:rsid w:val="002B2A83"/>
    <w:rsid w:val="002B38D9"/>
    <w:rsid w:val="002B3E19"/>
    <w:rsid w:val="002B453F"/>
    <w:rsid w:val="002B4C9D"/>
    <w:rsid w:val="002B61E8"/>
    <w:rsid w:val="002B7BBD"/>
    <w:rsid w:val="002C1012"/>
    <w:rsid w:val="002C4402"/>
    <w:rsid w:val="002C5ECC"/>
    <w:rsid w:val="002C64CE"/>
    <w:rsid w:val="002C7155"/>
    <w:rsid w:val="002C7862"/>
    <w:rsid w:val="002D48D8"/>
    <w:rsid w:val="002D51F8"/>
    <w:rsid w:val="002D6613"/>
    <w:rsid w:val="002E10CB"/>
    <w:rsid w:val="002E1231"/>
    <w:rsid w:val="002E1BE0"/>
    <w:rsid w:val="002E34FE"/>
    <w:rsid w:val="002E546D"/>
    <w:rsid w:val="002E6E40"/>
    <w:rsid w:val="002F1305"/>
    <w:rsid w:val="002F2419"/>
    <w:rsid w:val="002F2CC9"/>
    <w:rsid w:val="002F3D86"/>
    <w:rsid w:val="002F3F4E"/>
    <w:rsid w:val="002F5B93"/>
    <w:rsid w:val="002F7529"/>
    <w:rsid w:val="003005E2"/>
    <w:rsid w:val="00301742"/>
    <w:rsid w:val="0030183A"/>
    <w:rsid w:val="00301D9C"/>
    <w:rsid w:val="00302278"/>
    <w:rsid w:val="00303DFC"/>
    <w:rsid w:val="0030575C"/>
    <w:rsid w:val="00306778"/>
    <w:rsid w:val="0031054A"/>
    <w:rsid w:val="00310F01"/>
    <w:rsid w:val="00314338"/>
    <w:rsid w:val="00315575"/>
    <w:rsid w:val="00315787"/>
    <w:rsid w:val="00316790"/>
    <w:rsid w:val="00316CA4"/>
    <w:rsid w:val="00317DA9"/>
    <w:rsid w:val="00322959"/>
    <w:rsid w:val="003245B6"/>
    <w:rsid w:val="00324992"/>
    <w:rsid w:val="00325EE9"/>
    <w:rsid w:val="00327A9B"/>
    <w:rsid w:val="0033166D"/>
    <w:rsid w:val="00332513"/>
    <w:rsid w:val="00333F4B"/>
    <w:rsid w:val="0033481B"/>
    <w:rsid w:val="00334A0C"/>
    <w:rsid w:val="0033674A"/>
    <w:rsid w:val="003373AA"/>
    <w:rsid w:val="00340BD4"/>
    <w:rsid w:val="003412E4"/>
    <w:rsid w:val="00341966"/>
    <w:rsid w:val="00342D92"/>
    <w:rsid w:val="00342F6D"/>
    <w:rsid w:val="00344508"/>
    <w:rsid w:val="00344756"/>
    <w:rsid w:val="00344972"/>
    <w:rsid w:val="00344F60"/>
    <w:rsid w:val="0034545E"/>
    <w:rsid w:val="00345D78"/>
    <w:rsid w:val="00346430"/>
    <w:rsid w:val="00346851"/>
    <w:rsid w:val="003477B6"/>
    <w:rsid w:val="0035016C"/>
    <w:rsid w:val="00350D4A"/>
    <w:rsid w:val="00355F32"/>
    <w:rsid w:val="00355FC9"/>
    <w:rsid w:val="003572F3"/>
    <w:rsid w:val="003604A1"/>
    <w:rsid w:val="00360BF9"/>
    <w:rsid w:val="00360D6F"/>
    <w:rsid w:val="00362213"/>
    <w:rsid w:val="00363236"/>
    <w:rsid w:val="00363CB0"/>
    <w:rsid w:val="00366322"/>
    <w:rsid w:val="00366A56"/>
    <w:rsid w:val="003711A6"/>
    <w:rsid w:val="003738AA"/>
    <w:rsid w:val="00373BDE"/>
    <w:rsid w:val="003747CA"/>
    <w:rsid w:val="00375902"/>
    <w:rsid w:val="00377C1E"/>
    <w:rsid w:val="00377F62"/>
    <w:rsid w:val="00382337"/>
    <w:rsid w:val="00383892"/>
    <w:rsid w:val="003933DE"/>
    <w:rsid w:val="00395377"/>
    <w:rsid w:val="003956DC"/>
    <w:rsid w:val="00397FD2"/>
    <w:rsid w:val="003A0849"/>
    <w:rsid w:val="003A2B5C"/>
    <w:rsid w:val="003A5BA7"/>
    <w:rsid w:val="003B09A1"/>
    <w:rsid w:val="003B0BF3"/>
    <w:rsid w:val="003B248A"/>
    <w:rsid w:val="003B2754"/>
    <w:rsid w:val="003B2E13"/>
    <w:rsid w:val="003B4777"/>
    <w:rsid w:val="003C04D0"/>
    <w:rsid w:val="003C1F19"/>
    <w:rsid w:val="003C3A12"/>
    <w:rsid w:val="003D1068"/>
    <w:rsid w:val="003D1BBE"/>
    <w:rsid w:val="003D2570"/>
    <w:rsid w:val="003D2EE2"/>
    <w:rsid w:val="003D3A06"/>
    <w:rsid w:val="003D4A34"/>
    <w:rsid w:val="003D5EB7"/>
    <w:rsid w:val="003D65D0"/>
    <w:rsid w:val="003D7A61"/>
    <w:rsid w:val="003E2074"/>
    <w:rsid w:val="003E4D78"/>
    <w:rsid w:val="003E5574"/>
    <w:rsid w:val="003E5F32"/>
    <w:rsid w:val="003E7824"/>
    <w:rsid w:val="003F2EBC"/>
    <w:rsid w:val="003F3FE2"/>
    <w:rsid w:val="003F4D08"/>
    <w:rsid w:val="003F51A3"/>
    <w:rsid w:val="003F5904"/>
    <w:rsid w:val="003F5E06"/>
    <w:rsid w:val="003F6358"/>
    <w:rsid w:val="003F67F4"/>
    <w:rsid w:val="003F6E72"/>
    <w:rsid w:val="00400021"/>
    <w:rsid w:val="004024ED"/>
    <w:rsid w:val="00402B9E"/>
    <w:rsid w:val="00403451"/>
    <w:rsid w:val="004052B4"/>
    <w:rsid w:val="0040545D"/>
    <w:rsid w:val="0040597E"/>
    <w:rsid w:val="00405A9B"/>
    <w:rsid w:val="00406B64"/>
    <w:rsid w:val="004131ED"/>
    <w:rsid w:val="00413630"/>
    <w:rsid w:val="0041405E"/>
    <w:rsid w:val="004156DD"/>
    <w:rsid w:val="00416060"/>
    <w:rsid w:val="004171B8"/>
    <w:rsid w:val="004202B2"/>
    <w:rsid w:val="00420907"/>
    <w:rsid w:val="00420DAA"/>
    <w:rsid w:val="004222AA"/>
    <w:rsid w:val="004237F6"/>
    <w:rsid w:val="00423927"/>
    <w:rsid w:val="004265B7"/>
    <w:rsid w:val="00426C45"/>
    <w:rsid w:val="00430330"/>
    <w:rsid w:val="00430770"/>
    <w:rsid w:val="00433468"/>
    <w:rsid w:val="00435D2E"/>
    <w:rsid w:val="0043684A"/>
    <w:rsid w:val="00440144"/>
    <w:rsid w:val="0044035C"/>
    <w:rsid w:val="00440760"/>
    <w:rsid w:val="0044128C"/>
    <w:rsid w:val="00444008"/>
    <w:rsid w:val="0044416E"/>
    <w:rsid w:val="0044543D"/>
    <w:rsid w:val="00445A86"/>
    <w:rsid w:val="00445FA2"/>
    <w:rsid w:val="00447A42"/>
    <w:rsid w:val="00451183"/>
    <w:rsid w:val="0045356A"/>
    <w:rsid w:val="004543B8"/>
    <w:rsid w:val="00454FAA"/>
    <w:rsid w:val="00455EC3"/>
    <w:rsid w:val="00456E92"/>
    <w:rsid w:val="00464DC3"/>
    <w:rsid w:val="00465FC1"/>
    <w:rsid w:val="004675A3"/>
    <w:rsid w:val="0047372A"/>
    <w:rsid w:val="00475FCB"/>
    <w:rsid w:val="00476727"/>
    <w:rsid w:val="0047726A"/>
    <w:rsid w:val="00480099"/>
    <w:rsid w:val="00480177"/>
    <w:rsid w:val="004815A2"/>
    <w:rsid w:val="004818A6"/>
    <w:rsid w:val="00484E3C"/>
    <w:rsid w:val="00484EB2"/>
    <w:rsid w:val="00485D39"/>
    <w:rsid w:val="004873E7"/>
    <w:rsid w:val="00487520"/>
    <w:rsid w:val="0048781D"/>
    <w:rsid w:val="0049010B"/>
    <w:rsid w:val="0049305B"/>
    <w:rsid w:val="004944F9"/>
    <w:rsid w:val="00494C99"/>
    <w:rsid w:val="00495202"/>
    <w:rsid w:val="004978B4"/>
    <w:rsid w:val="004A1A7B"/>
    <w:rsid w:val="004A2020"/>
    <w:rsid w:val="004A22E1"/>
    <w:rsid w:val="004A2B66"/>
    <w:rsid w:val="004A4608"/>
    <w:rsid w:val="004A5300"/>
    <w:rsid w:val="004A53C3"/>
    <w:rsid w:val="004A6FED"/>
    <w:rsid w:val="004A764F"/>
    <w:rsid w:val="004B034A"/>
    <w:rsid w:val="004B244A"/>
    <w:rsid w:val="004B2CD0"/>
    <w:rsid w:val="004B4FE6"/>
    <w:rsid w:val="004B54EA"/>
    <w:rsid w:val="004B5800"/>
    <w:rsid w:val="004B66B5"/>
    <w:rsid w:val="004B72CD"/>
    <w:rsid w:val="004B7345"/>
    <w:rsid w:val="004B7BF4"/>
    <w:rsid w:val="004B7E59"/>
    <w:rsid w:val="004C06F7"/>
    <w:rsid w:val="004C328E"/>
    <w:rsid w:val="004C348A"/>
    <w:rsid w:val="004C3521"/>
    <w:rsid w:val="004D08DC"/>
    <w:rsid w:val="004D283C"/>
    <w:rsid w:val="004D29B1"/>
    <w:rsid w:val="004D427A"/>
    <w:rsid w:val="004D4CD7"/>
    <w:rsid w:val="004D5B09"/>
    <w:rsid w:val="004D6AA8"/>
    <w:rsid w:val="004D7A9F"/>
    <w:rsid w:val="004E0E6D"/>
    <w:rsid w:val="004E2036"/>
    <w:rsid w:val="004E2F74"/>
    <w:rsid w:val="004E523F"/>
    <w:rsid w:val="004E598B"/>
    <w:rsid w:val="004E6DE5"/>
    <w:rsid w:val="004E713C"/>
    <w:rsid w:val="004E79D1"/>
    <w:rsid w:val="004F1578"/>
    <w:rsid w:val="004F4971"/>
    <w:rsid w:val="005016D6"/>
    <w:rsid w:val="0050299F"/>
    <w:rsid w:val="00503A85"/>
    <w:rsid w:val="005050D9"/>
    <w:rsid w:val="0050610A"/>
    <w:rsid w:val="00507A55"/>
    <w:rsid w:val="0051061D"/>
    <w:rsid w:val="0051068E"/>
    <w:rsid w:val="00511889"/>
    <w:rsid w:val="005122BC"/>
    <w:rsid w:val="005124E5"/>
    <w:rsid w:val="005127CD"/>
    <w:rsid w:val="00513649"/>
    <w:rsid w:val="00513D3D"/>
    <w:rsid w:val="00514D62"/>
    <w:rsid w:val="0051592D"/>
    <w:rsid w:val="0051616E"/>
    <w:rsid w:val="0051670A"/>
    <w:rsid w:val="005169DD"/>
    <w:rsid w:val="00517D6C"/>
    <w:rsid w:val="0052016A"/>
    <w:rsid w:val="0052103E"/>
    <w:rsid w:val="00524310"/>
    <w:rsid w:val="00524FD9"/>
    <w:rsid w:val="005256C9"/>
    <w:rsid w:val="0052626E"/>
    <w:rsid w:val="005312E7"/>
    <w:rsid w:val="00531B52"/>
    <w:rsid w:val="005351F4"/>
    <w:rsid w:val="005416E0"/>
    <w:rsid w:val="00543A4D"/>
    <w:rsid w:val="0054522E"/>
    <w:rsid w:val="00547016"/>
    <w:rsid w:val="005472EC"/>
    <w:rsid w:val="00547429"/>
    <w:rsid w:val="0055258C"/>
    <w:rsid w:val="00554181"/>
    <w:rsid w:val="00555CF8"/>
    <w:rsid w:val="00556609"/>
    <w:rsid w:val="0056118B"/>
    <w:rsid w:val="00562064"/>
    <w:rsid w:val="00564059"/>
    <w:rsid w:val="0056414E"/>
    <w:rsid w:val="0056463C"/>
    <w:rsid w:val="00564F29"/>
    <w:rsid w:val="00570138"/>
    <w:rsid w:val="00572455"/>
    <w:rsid w:val="00572D60"/>
    <w:rsid w:val="00573D10"/>
    <w:rsid w:val="00574910"/>
    <w:rsid w:val="005758FA"/>
    <w:rsid w:val="00576C6B"/>
    <w:rsid w:val="005778E5"/>
    <w:rsid w:val="00577B03"/>
    <w:rsid w:val="0058141E"/>
    <w:rsid w:val="005846C4"/>
    <w:rsid w:val="00584E36"/>
    <w:rsid w:val="00586808"/>
    <w:rsid w:val="00586D4B"/>
    <w:rsid w:val="0058782F"/>
    <w:rsid w:val="00591737"/>
    <w:rsid w:val="00592C0D"/>
    <w:rsid w:val="005976DA"/>
    <w:rsid w:val="005979A4"/>
    <w:rsid w:val="00597C0C"/>
    <w:rsid w:val="005A10C8"/>
    <w:rsid w:val="005A2C7F"/>
    <w:rsid w:val="005A2E8C"/>
    <w:rsid w:val="005A3732"/>
    <w:rsid w:val="005A3B6C"/>
    <w:rsid w:val="005A4B24"/>
    <w:rsid w:val="005A65FD"/>
    <w:rsid w:val="005A7DEC"/>
    <w:rsid w:val="005B0427"/>
    <w:rsid w:val="005B13DF"/>
    <w:rsid w:val="005B2E82"/>
    <w:rsid w:val="005B3754"/>
    <w:rsid w:val="005B3908"/>
    <w:rsid w:val="005B395F"/>
    <w:rsid w:val="005B60F7"/>
    <w:rsid w:val="005B6E5F"/>
    <w:rsid w:val="005C2067"/>
    <w:rsid w:val="005C5345"/>
    <w:rsid w:val="005C5CAE"/>
    <w:rsid w:val="005C7F39"/>
    <w:rsid w:val="005D029F"/>
    <w:rsid w:val="005D2FD0"/>
    <w:rsid w:val="005D3967"/>
    <w:rsid w:val="005D40FF"/>
    <w:rsid w:val="005D4A70"/>
    <w:rsid w:val="005D5282"/>
    <w:rsid w:val="005D759A"/>
    <w:rsid w:val="005E021F"/>
    <w:rsid w:val="005E17E3"/>
    <w:rsid w:val="005E2245"/>
    <w:rsid w:val="005E273D"/>
    <w:rsid w:val="005E2D9A"/>
    <w:rsid w:val="005E306A"/>
    <w:rsid w:val="005E4065"/>
    <w:rsid w:val="005E4E50"/>
    <w:rsid w:val="005E4EF3"/>
    <w:rsid w:val="005F26B3"/>
    <w:rsid w:val="005F27B3"/>
    <w:rsid w:val="005F2B36"/>
    <w:rsid w:val="005F2D83"/>
    <w:rsid w:val="005F52C2"/>
    <w:rsid w:val="005F6190"/>
    <w:rsid w:val="005F78E1"/>
    <w:rsid w:val="00600702"/>
    <w:rsid w:val="006037DE"/>
    <w:rsid w:val="00603A93"/>
    <w:rsid w:val="006067B0"/>
    <w:rsid w:val="00606A69"/>
    <w:rsid w:val="0061184F"/>
    <w:rsid w:val="00613CC9"/>
    <w:rsid w:val="00614090"/>
    <w:rsid w:val="0061423B"/>
    <w:rsid w:val="00616837"/>
    <w:rsid w:val="00622490"/>
    <w:rsid w:val="00622ED0"/>
    <w:rsid w:val="00624386"/>
    <w:rsid w:val="00627303"/>
    <w:rsid w:val="006274F7"/>
    <w:rsid w:val="00630063"/>
    <w:rsid w:val="00631061"/>
    <w:rsid w:val="00631D34"/>
    <w:rsid w:val="006330FE"/>
    <w:rsid w:val="00637C4E"/>
    <w:rsid w:val="00640C56"/>
    <w:rsid w:val="00640DED"/>
    <w:rsid w:val="00641188"/>
    <w:rsid w:val="00642889"/>
    <w:rsid w:val="00642AE2"/>
    <w:rsid w:val="006435AA"/>
    <w:rsid w:val="00643CA8"/>
    <w:rsid w:val="00647F33"/>
    <w:rsid w:val="0065146D"/>
    <w:rsid w:val="006528F6"/>
    <w:rsid w:val="00653A80"/>
    <w:rsid w:val="00655EA8"/>
    <w:rsid w:val="006600A3"/>
    <w:rsid w:val="0066168B"/>
    <w:rsid w:val="00661DA7"/>
    <w:rsid w:val="00662076"/>
    <w:rsid w:val="00662615"/>
    <w:rsid w:val="00665CA0"/>
    <w:rsid w:val="00665F71"/>
    <w:rsid w:val="00666EAB"/>
    <w:rsid w:val="0066746C"/>
    <w:rsid w:val="00667774"/>
    <w:rsid w:val="00670850"/>
    <w:rsid w:val="006741D1"/>
    <w:rsid w:val="00675E8C"/>
    <w:rsid w:val="00677153"/>
    <w:rsid w:val="00680CC7"/>
    <w:rsid w:val="00680DA1"/>
    <w:rsid w:val="0068213B"/>
    <w:rsid w:val="006838DA"/>
    <w:rsid w:val="00685831"/>
    <w:rsid w:val="006862EE"/>
    <w:rsid w:val="0068649D"/>
    <w:rsid w:val="00686EBD"/>
    <w:rsid w:val="006907BD"/>
    <w:rsid w:val="006909C9"/>
    <w:rsid w:val="00690D49"/>
    <w:rsid w:val="00691C12"/>
    <w:rsid w:val="006928AE"/>
    <w:rsid w:val="00692BB2"/>
    <w:rsid w:val="00692DB4"/>
    <w:rsid w:val="006964DC"/>
    <w:rsid w:val="006965CB"/>
    <w:rsid w:val="00697017"/>
    <w:rsid w:val="0069767B"/>
    <w:rsid w:val="006A15AD"/>
    <w:rsid w:val="006A2DE5"/>
    <w:rsid w:val="006A3A3C"/>
    <w:rsid w:val="006A3F1B"/>
    <w:rsid w:val="006A4E2D"/>
    <w:rsid w:val="006A7579"/>
    <w:rsid w:val="006B04AD"/>
    <w:rsid w:val="006B2572"/>
    <w:rsid w:val="006B26CF"/>
    <w:rsid w:val="006B2E29"/>
    <w:rsid w:val="006B4D30"/>
    <w:rsid w:val="006C183E"/>
    <w:rsid w:val="006C2A25"/>
    <w:rsid w:val="006C3794"/>
    <w:rsid w:val="006C6588"/>
    <w:rsid w:val="006C6B0B"/>
    <w:rsid w:val="006C7C54"/>
    <w:rsid w:val="006D18C0"/>
    <w:rsid w:val="006D1D81"/>
    <w:rsid w:val="006D1EC7"/>
    <w:rsid w:val="006D2FFF"/>
    <w:rsid w:val="006D3479"/>
    <w:rsid w:val="006D3DD6"/>
    <w:rsid w:val="006D44DB"/>
    <w:rsid w:val="006D5667"/>
    <w:rsid w:val="006D607F"/>
    <w:rsid w:val="006D7D9C"/>
    <w:rsid w:val="006E2113"/>
    <w:rsid w:val="006E4C77"/>
    <w:rsid w:val="006F1F34"/>
    <w:rsid w:val="006F45E8"/>
    <w:rsid w:val="006F5735"/>
    <w:rsid w:val="00703D60"/>
    <w:rsid w:val="007041ED"/>
    <w:rsid w:val="007067E5"/>
    <w:rsid w:val="00707BA6"/>
    <w:rsid w:val="007104A8"/>
    <w:rsid w:val="007108A5"/>
    <w:rsid w:val="00712422"/>
    <w:rsid w:val="00712AEF"/>
    <w:rsid w:val="00712E1C"/>
    <w:rsid w:val="00713C60"/>
    <w:rsid w:val="00716518"/>
    <w:rsid w:val="00720362"/>
    <w:rsid w:val="00720D6B"/>
    <w:rsid w:val="00721E84"/>
    <w:rsid w:val="00731F6A"/>
    <w:rsid w:val="00732E55"/>
    <w:rsid w:val="00736FC8"/>
    <w:rsid w:val="007371B7"/>
    <w:rsid w:val="00743740"/>
    <w:rsid w:val="00743DF2"/>
    <w:rsid w:val="0074455A"/>
    <w:rsid w:val="007451D9"/>
    <w:rsid w:val="00745AE1"/>
    <w:rsid w:val="00746FA6"/>
    <w:rsid w:val="00752A92"/>
    <w:rsid w:val="007539D3"/>
    <w:rsid w:val="0076327E"/>
    <w:rsid w:val="0076356E"/>
    <w:rsid w:val="00764A03"/>
    <w:rsid w:val="007655F4"/>
    <w:rsid w:val="00766B10"/>
    <w:rsid w:val="007702E3"/>
    <w:rsid w:val="007712BB"/>
    <w:rsid w:val="0077278B"/>
    <w:rsid w:val="007728C1"/>
    <w:rsid w:val="00772AAE"/>
    <w:rsid w:val="007732E9"/>
    <w:rsid w:val="007747EC"/>
    <w:rsid w:val="007753A0"/>
    <w:rsid w:val="00777382"/>
    <w:rsid w:val="007805B9"/>
    <w:rsid w:val="00781768"/>
    <w:rsid w:val="00783B73"/>
    <w:rsid w:val="00786341"/>
    <w:rsid w:val="007867E3"/>
    <w:rsid w:val="00787FEA"/>
    <w:rsid w:val="00795941"/>
    <w:rsid w:val="00796E8C"/>
    <w:rsid w:val="00797ECA"/>
    <w:rsid w:val="007A05BA"/>
    <w:rsid w:val="007A162C"/>
    <w:rsid w:val="007A3A2B"/>
    <w:rsid w:val="007A542B"/>
    <w:rsid w:val="007A54BB"/>
    <w:rsid w:val="007A5C9C"/>
    <w:rsid w:val="007A7978"/>
    <w:rsid w:val="007A7B48"/>
    <w:rsid w:val="007B278B"/>
    <w:rsid w:val="007B3058"/>
    <w:rsid w:val="007B390D"/>
    <w:rsid w:val="007B3E3C"/>
    <w:rsid w:val="007B4245"/>
    <w:rsid w:val="007B458C"/>
    <w:rsid w:val="007B7254"/>
    <w:rsid w:val="007C021C"/>
    <w:rsid w:val="007C06FF"/>
    <w:rsid w:val="007C2003"/>
    <w:rsid w:val="007C2CC4"/>
    <w:rsid w:val="007C3E8F"/>
    <w:rsid w:val="007C6D05"/>
    <w:rsid w:val="007C773C"/>
    <w:rsid w:val="007C7FF9"/>
    <w:rsid w:val="007D0FF6"/>
    <w:rsid w:val="007D1029"/>
    <w:rsid w:val="007D1BB8"/>
    <w:rsid w:val="007D2068"/>
    <w:rsid w:val="007D2858"/>
    <w:rsid w:val="007D2BB1"/>
    <w:rsid w:val="007D6DA9"/>
    <w:rsid w:val="007E05D6"/>
    <w:rsid w:val="007E0E89"/>
    <w:rsid w:val="007E1A21"/>
    <w:rsid w:val="007E1EFD"/>
    <w:rsid w:val="007E252B"/>
    <w:rsid w:val="007E2AEF"/>
    <w:rsid w:val="007E394D"/>
    <w:rsid w:val="007E54CF"/>
    <w:rsid w:val="007E5A0A"/>
    <w:rsid w:val="007E70DB"/>
    <w:rsid w:val="007E748A"/>
    <w:rsid w:val="007F0052"/>
    <w:rsid w:val="007F1FBA"/>
    <w:rsid w:val="007F4B7C"/>
    <w:rsid w:val="007F703C"/>
    <w:rsid w:val="0080074B"/>
    <w:rsid w:val="00804814"/>
    <w:rsid w:val="00804988"/>
    <w:rsid w:val="0080505F"/>
    <w:rsid w:val="008052BF"/>
    <w:rsid w:val="0080645D"/>
    <w:rsid w:val="008074EF"/>
    <w:rsid w:val="008079D8"/>
    <w:rsid w:val="00811575"/>
    <w:rsid w:val="00811A79"/>
    <w:rsid w:val="00813D29"/>
    <w:rsid w:val="00814860"/>
    <w:rsid w:val="00817B4D"/>
    <w:rsid w:val="008213FA"/>
    <w:rsid w:val="008232B0"/>
    <w:rsid w:val="00823AD3"/>
    <w:rsid w:val="008256C4"/>
    <w:rsid w:val="008267EC"/>
    <w:rsid w:val="00826E62"/>
    <w:rsid w:val="008305EB"/>
    <w:rsid w:val="00830CBA"/>
    <w:rsid w:val="00832E0B"/>
    <w:rsid w:val="00833146"/>
    <w:rsid w:val="0083368A"/>
    <w:rsid w:val="0083521D"/>
    <w:rsid w:val="008363D8"/>
    <w:rsid w:val="00837671"/>
    <w:rsid w:val="00840189"/>
    <w:rsid w:val="008404B2"/>
    <w:rsid w:val="00842D2E"/>
    <w:rsid w:val="00843252"/>
    <w:rsid w:val="008447A6"/>
    <w:rsid w:val="00846914"/>
    <w:rsid w:val="00847251"/>
    <w:rsid w:val="00847D9D"/>
    <w:rsid w:val="0085075F"/>
    <w:rsid w:val="00850A05"/>
    <w:rsid w:val="00852155"/>
    <w:rsid w:val="00852958"/>
    <w:rsid w:val="00854093"/>
    <w:rsid w:val="0085456F"/>
    <w:rsid w:val="00855FE6"/>
    <w:rsid w:val="00856BE0"/>
    <w:rsid w:val="00857417"/>
    <w:rsid w:val="008627F7"/>
    <w:rsid w:val="00862A56"/>
    <w:rsid w:val="0086340F"/>
    <w:rsid w:val="00863ED8"/>
    <w:rsid w:val="00865200"/>
    <w:rsid w:val="00865FD8"/>
    <w:rsid w:val="008660A4"/>
    <w:rsid w:val="00870B50"/>
    <w:rsid w:val="008710A2"/>
    <w:rsid w:val="00872401"/>
    <w:rsid w:val="008735CA"/>
    <w:rsid w:val="00874D3B"/>
    <w:rsid w:val="00876E8A"/>
    <w:rsid w:val="0087707B"/>
    <w:rsid w:val="00877E80"/>
    <w:rsid w:val="00881DC0"/>
    <w:rsid w:val="0088243C"/>
    <w:rsid w:val="00885434"/>
    <w:rsid w:val="00891C17"/>
    <w:rsid w:val="0089202D"/>
    <w:rsid w:val="00892EEF"/>
    <w:rsid w:val="0089728C"/>
    <w:rsid w:val="008974D5"/>
    <w:rsid w:val="008A0999"/>
    <w:rsid w:val="008A2D05"/>
    <w:rsid w:val="008A3D16"/>
    <w:rsid w:val="008A4025"/>
    <w:rsid w:val="008A574A"/>
    <w:rsid w:val="008B146F"/>
    <w:rsid w:val="008B418D"/>
    <w:rsid w:val="008B4BCE"/>
    <w:rsid w:val="008B4C90"/>
    <w:rsid w:val="008B5414"/>
    <w:rsid w:val="008B5E63"/>
    <w:rsid w:val="008B7143"/>
    <w:rsid w:val="008B7F79"/>
    <w:rsid w:val="008C2A77"/>
    <w:rsid w:val="008C475C"/>
    <w:rsid w:val="008C5303"/>
    <w:rsid w:val="008C5AFB"/>
    <w:rsid w:val="008C67DD"/>
    <w:rsid w:val="008C7A5A"/>
    <w:rsid w:val="008D349B"/>
    <w:rsid w:val="008D7338"/>
    <w:rsid w:val="008D7909"/>
    <w:rsid w:val="008E4113"/>
    <w:rsid w:val="008E7F8E"/>
    <w:rsid w:val="008F012B"/>
    <w:rsid w:val="008F14A8"/>
    <w:rsid w:val="008F211D"/>
    <w:rsid w:val="008F23ED"/>
    <w:rsid w:val="008F337A"/>
    <w:rsid w:val="00900611"/>
    <w:rsid w:val="00900FDF"/>
    <w:rsid w:val="00901D91"/>
    <w:rsid w:val="0090488E"/>
    <w:rsid w:val="0091168D"/>
    <w:rsid w:val="009117FA"/>
    <w:rsid w:val="009129D3"/>
    <w:rsid w:val="00916026"/>
    <w:rsid w:val="00916DD6"/>
    <w:rsid w:val="00917C99"/>
    <w:rsid w:val="009203C6"/>
    <w:rsid w:val="00920BC1"/>
    <w:rsid w:val="00921AF3"/>
    <w:rsid w:val="00924BA1"/>
    <w:rsid w:val="00924CC1"/>
    <w:rsid w:val="009272A7"/>
    <w:rsid w:val="009302B7"/>
    <w:rsid w:val="0093036F"/>
    <w:rsid w:val="00930FFB"/>
    <w:rsid w:val="00931849"/>
    <w:rsid w:val="00932782"/>
    <w:rsid w:val="009330CD"/>
    <w:rsid w:val="00935F50"/>
    <w:rsid w:val="00936453"/>
    <w:rsid w:val="0094130C"/>
    <w:rsid w:val="009424BC"/>
    <w:rsid w:val="009440D8"/>
    <w:rsid w:val="0094581A"/>
    <w:rsid w:val="00947118"/>
    <w:rsid w:val="00947D90"/>
    <w:rsid w:val="00951E48"/>
    <w:rsid w:val="00951EB8"/>
    <w:rsid w:val="0095436D"/>
    <w:rsid w:val="009561C3"/>
    <w:rsid w:val="0095686D"/>
    <w:rsid w:val="0096066E"/>
    <w:rsid w:val="00961E69"/>
    <w:rsid w:val="00962E8D"/>
    <w:rsid w:val="009635C9"/>
    <w:rsid w:val="0096448A"/>
    <w:rsid w:val="00964714"/>
    <w:rsid w:val="00966624"/>
    <w:rsid w:val="00966BB6"/>
    <w:rsid w:val="00967BE5"/>
    <w:rsid w:val="00970D34"/>
    <w:rsid w:val="00971067"/>
    <w:rsid w:val="00971977"/>
    <w:rsid w:val="00971CBC"/>
    <w:rsid w:val="009740CA"/>
    <w:rsid w:val="00980634"/>
    <w:rsid w:val="00980FCE"/>
    <w:rsid w:val="009826FE"/>
    <w:rsid w:val="0098337D"/>
    <w:rsid w:val="009855A3"/>
    <w:rsid w:val="00986838"/>
    <w:rsid w:val="00992EB9"/>
    <w:rsid w:val="00993637"/>
    <w:rsid w:val="00995D73"/>
    <w:rsid w:val="00995EA9"/>
    <w:rsid w:val="009964A6"/>
    <w:rsid w:val="009973D3"/>
    <w:rsid w:val="009975AC"/>
    <w:rsid w:val="009A03DB"/>
    <w:rsid w:val="009A1AFF"/>
    <w:rsid w:val="009A3171"/>
    <w:rsid w:val="009A3E2F"/>
    <w:rsid w:val="009A4233"/>
    <w:rsid w:val="009A43F9"/>
    <w:rsid w:val="009A54FC"/>
    <w:rsid w:val="009A62A7"/>
    <w:rsid w:val="009A7D42"/>
    <w:rsid w:val="009A7D9B"/>
    <w:rsid w:val="009B2118"/>
    <w:rsid w:val="009B260F"/>
    <w:rsid w:val="009B43FC"/>
    <w:rsid w:val="009B4B4D"/>
    <w:rsid w:val="009B4DD7"/>
    <w:rsid w:val="009B54D2"/>
    <w:rsid w:val="009B5586"/>
    <w:rsid w:val="009B6ED7"/>
    <w:rsid w:val="009B700A"/>
    <w:rsid w:val="009B7E3B"/>
    <w:rsid w:val="009B7FB0"/>
    <w:rsid w:val="009C2EC3"/>
    <w:rsid w:val="009C2FC5"/>
    <w:rsid w:val="009C478D"/>
    <w:rsid w:val="009C6602"/>
    <w:rsid w:val="009C7A00"/>
    <w:rsid w:val="009D43E6"/>
    <w:rsid w:val="009D5340"/>
    <w:rsid w:val="009D695C"/>
    <w:rsid w:val="009D6BAF"/>
    <w:rsid w:val="009E0ECC"/>
    <w:rsid w:val="009E27DD"/>
    <w:rsid w:val="009E42C4"/>
    <w:rsid w:val="009E4356"/>
    <w:rsid w:val="009E5962"/>
    <w:rsid w:val="009E7D35"/>
    <w:rsid w:val="009F0661"/>
    <w:rsid w:val="009F2E6B"/>
    <w:rsid w:val="009F4B05"/>
    <w:rsid w:val="009F58FD"/>
    <w:rsid w:val="009F6028"/>
    <w:rsid w:val="009F773F"/>
    <w:rsid w:val="00A00D8F"/>
    <w:rsid w:val="00A014F6"/>
    <w:rsid w:val="00A02253"/>
    <w:rsid w:val="00A03728"/>
    <w:rsid w:val="00A0433D"/>
    <w:rsid w:val="00A04B3F"/>
    <w:rsid w:val="00A0685C"/>
    <w:rsid w:val="00A06A25"/>
    <w:rsid w:val="00A07249"/>
    <w:rsid w:val="00A075D5"/>
    <w:rsid w:val="00A077D7"/>
    <w:rsid w:val="00A07E72"/>
    <w:rsid w:val="00A13971"/>
    <w:rsid w:val="00A15247"/>
    <w:rsid w:val="00A16E29"/>
    <w:rsid w:val="00A17231"/>
    <w:rsid w:val="00A17748"/>
    <w:rsid w:val="00A20FFD"/>
    <w:rsid w:val="00A22980"/>
    <w:rsid w:val="00A2307C"/>
    <w:rsid w:val="00A23E5C"/>
    <w:rsid w:val="00A24344"/>
    <w:rsid w:val="00A24592"/>
    <w:rsid w:val="00A30128"/>
    <w:rsid w:val="00A33444"/>
    <w:rsid w:val="00A35ACB"/>
    <w:rsid w:val="00A35C20"/>
    <w:rsid w:val="00A42362"/>
    <w:rsid w:val="00A463B0"/>
    <w:rsid w:val="00A51520"/>
    <w:rsid w:val="00A5373B"/>
    <w:rsid w:val="00A53F0A"/>
    <w:rsid w:val="00A547CD"/>
    <w:rsid w:val="00A5561E"/>
    <w:rsid w:val="00A55B0E"/>
    <w:rsid w:val="00A60193"/>
    <w:rsid w:val="00A611F2"/>
    <w:rsid w:val="00A617CE"/>
    <w:rsid w:val="00A61FCE"/>
    <w:rsid w:val="00A624C2"/>
    <w:rsid w:val="00A626AA"/>
    <w:rsid w:val="00A62FC1"/>
    <w:rsid w:val="00A633DC"/>
    <w:rsid w:val="00A64F1E"/>
    <w:rsid w:val="00A65144"/>
    <w:rsid w:val="00A65AD5"/>
    <w:rsid w:val="00A66E47"/>
    <w:rsid w:val="00A6703D"/>
    <w:rsid w:val="00A75A72"/>
    <w:rsid w:val="00A82B1B"/>
    <w:rsid w:val="00A82F2E"/>
    <w:rsid w:val="00A831D1"/>
    <w:rsid w:val="00A83A20"/>
    <w:rsid w:val="00A84749"/>
    <w:rsid w:val="00A85BB0"/>
    <w:rsid w:val="00A8720F"/>
    <w:rsid w:val="00A90735"/>
    <w:rsid w:val="00A92BCB"/>
    <w:rsid w:val="00A943E7"/>
    <w:rsid w:val="00A96D98"/>
    <w:rsid w:val="00A96F55"/>
    <w:rsid w:val="00AA3E31"/>
    <w:rsid w:val="00AA4021"/>
    <w:rsid w:val="00AA43D8"/>
    <w:rsid w:val="00AA5C4E"/>
    <w:rsid w:val="00AA6221"/>
    <w:rsid w:val="00AB2B21"/>
    <w:rsid w:val="00AB2E64"/>
    <w:rsid w:val="00AB48B6"/>
    <w:rsid w:val="00AC0FB1"/>
    <w:rsid w:val="00AC1541"/>
    <w:rsid w:val="00AC1683"/>
    <w:rsid w:val="00AC2B64"/>
    <w:rsid w:val="00AC4C64"/>
    <w:rsid w:val="00AD1107"/>
    <w:rsid w:val="00AD339D"/>
    <w:rsid w:val="00AD4461"/>
    <w:rsid w:val="00AE0A11"/>
    <w:rsid w:val="00AE0FE3"/>
    <w:rsid w:val="00AE1091"/>
    <w:rsid w:val="00AE32E7"/>
    <w:rsid w:val="00AE5334"/>
    <w:rsid w:val="00AE7DD8"/>
    <w:rsid w:val="00AE7E81"/>
    <w:rsid w:val="00AF127B"/>
    <w:rsid w:val="00AF20CE"/>
    <w:rsid w:val="00AF2D09"/>
    <w:rsid w:val="00AF4B4C"/>
    <w:rsid w:val="00AF53A8"/>
    <w:rsid w:val="00AF6A41"/>
    <w:rsid w:val="00AF71D6"/>
    <w:rsid w:val="00AF7CA1"/>
    <w:rsid w:val="00B00250"/>
    <w:rsid w:val="00B0062B"/>
    <w:rsid w:val="00B02843"/>
    <w:rsid w:val="00B03D35"/>
    <w:rsid w:val="00B050C8"/>
    <w:rsid w:val="00B060B5"/>
    <w:rsid w:val="00B06683"/>
    <w:rsid w:val="00B0689D"/>
    <w:rsid w:val="00B068CE"/>
    <w:rsid w:val="00B07762"/>
    <w:rsid w:val="00B07AAA"/>
    <w:rsid w:val="00B100F6"/>
    <w:rsid w:val="00B101F5"/>
    <w:rsid w:val="00B10C84"/>
    <w:rsid w:val="00B11C54"/>
    <w:rsid w:val="00B170A1"/>
    <w:rsid w:val="00B210BC"/>
    <w:rsid w:val="00B21770"/>
    <w:rsid w:val="00B218DA"/>
    <w:rsid w:val="00B21C57"/>
    <w:rsid w:val="00B22F8B"/>
    <w:rsid w:val="00B22FBF"/>
    <w:rsid w:val="00B233F9"/>
    <w:rsid w:val="00B236FD"/>
    <w:rsid w:val="00B23AA3"/>
    <w:rsid w:val="00B30C9E"/>
    <w:rsid w:val="00B314C4"/>
    <w:rsid w:val="00B32A3A"/>
    <w:rsid w:val="00B32DCF"/>
    <w:rsid w:val="00B35779"/>
    <w:rsid w:val="00B40093"/>
    <w:rsid w:val="00B40882"/>
    <w:rsid w:val="00B40BCA"/>
    <w:rsid w:val="00B410E5"/>
    <w:rsid w:val="00B42460"/>
    <w:rsid w:val="00B42650"/>
    <w:rsid w:val="00B42976"/>
    <w:rsid w:val="00B467F4"/>
    <w:rsid w:val="00B4747D"/>
    <w:rsid w:val="00B526F4"/>
    <w:rsid w:val="00B52F3D"/>
    <w:rsid w:val="00B544FB"/>
    <w:rsid w:val="00B55AD3"/>
    <w:rsid w:val="00B56E95"/>
    <w:rsid w:val="00B57F76"/>
    <w:rsid w:val="00B6002A"/>
    <w:rsid w:val="00B6063C"/>
    <w:rsid w:val="00B61171"/>
    <w:rsid w:val="00B61554"/>
    <w:rsid w:val="00B664DE"/>
    <w:rsid w:val="00B67681"/>
    <w:rsid w:val="00B743A9"/>
    <w:rsid w:val="00B74DF9"/>
    <w:rsid w:val="00B77E4C"/>
    <w:rsid w:val="00B8012B"/>
    <w:rsid w:val="00B82690"/>
    <w:rsid w:val="00B82884"/>
    <w:rsid w:val="00B83907"/>
    <w:rsid w:val="00B86C13"/>
    <w:rsid w:val="00B87F51"/>
    <w:rsid w:val="00B900AF"/>
    <w:rsid w:val="00B90E15"/>
    <w:rsid w:val="00B9369E"/>
    <w:rsid w:val="00B97935"/>
    <w:rsid w:val="00BA14CA"/>
    <w:rsid w:val="00BA25C2"/>
    <w:rsid w:val="00BA28BA"/>
    <w:rsid w:val="00BA2C13"/>
    <w:rsid w:val="00BA38F2"/>
    <w:rsid w:val="00BA3D0D"/>
    <w:rsid w:val="00BA3E55"/>
    <w:rsid w:val="00BA57AE"/>
    <w:rsid w:val="00BA5AF7"/>
    <w:rsid w:val="00BA6682"/>
    <w:rsid w:val="00BA768D"/>
    <w:rsid w:val="00BA79FD"/>
    <w:rsid w:val="00BB119C"/>
    <w:rsid w:val="00BB2355"/>
    <w:rsid w:val="00BB2718"/>
    <w:rsid w:val="00BB2C2D"/>
    <w:rsid w:val="00BB3149"/>
    <w:rsid w:val="00BC0866"/>
    <w:rsid w:val="00BC1C98"/>
    <w:rsid w:val="00BC1FDA"/>
    <w:rsid w:val="00BC27A5"/>
    <w:rsid w:val="00BC4C1C"/>
    <w:rsid w:val="00BC6C70"/>
    <w:rsid w:val="00BC7A01"/>
    <w:rsid w:val="00BD0A6E"/>
    <w:rsid w:val="00BD0BBF"/>
    <w:rsid w:val="00BD22EE"/>
    <w:rsid w:val="00BD7224"/>
    <w:rsid w:val="00BD7D9F"/>
    <w:rsid w:val="00BE0A87"/>
    <w:rsid w:val="00BE546D"/>
    <w:rsid w:val="00BF2DA5"/>
    <w:rsid w:val="00BF2DD6"/>
    <w:rsid w:val="00BF4199"/>
    <w:rsid w:val="00BF5A7C"/>
    <w:rsid w:val="00BF6098"/>
    <w:rsid w:val="00BF6B27"/>
    <w:rsid w:val="00BF7545"/>
    <w:rsid w:val="00C01DBC"/>
    <w:rsid w:val="00C04143"/>
    <w:rsid w:val="00C05646"/>
    <w:rsid w:val="00C0564C"/>
    <w:rsid w:val="00C06CD0"/>
    <w:rsid w:val="00C07FEB"/>
    <w:rsid w:val="00C113D1"/>
    <w:rsid w:val="00C11DEF"/>
    <w:rsid w:val="00C12950"/>
    <w:rsid w:val="00C14957"/>
    <w:rsid w:val="00C15CD9"/>
    <w:rsid w:val="00C17F79"/>
    <w:rsid w:val="00C20941"/>
    <w:rsid w:val="00C20EE9"/>
    <w:rsid w:val="00C2353D"/>
    <w:rsid w:val="00C25758"/>
    <w:rsid w:val="00C2596A"/>
    <w:rsid w:val="00C25DBC"/>
    <w:rsid w:val="00C302A1"/>
    <w:rsid w:val="00C322E3"/>
    <w:rsid w:val="00C33FEC"/>
    <w:rsid w:val="00C36940"/>
    <w:rsid w:val="00C37172"/>
    <w:rsid w:val="00C37423"/>
    <w:rsid w:val="00C37513"/>
    <w:rsid w:val="00C375DD"/>
    <w:rsid w:val="00C43C45"/>
    <w:rsid w:val="00C464A6"/>
    <w:rsid w:val="00C500FE"/>
    <w:rsid w:val="00C53425"/>
    <w:rsid w:val="00C54DBF"/>
    <w:rsid w:val="00C55994"/>
    <w:rsid w:val="00C56E44"/>
    <w:rsid w:val="00C56F63"/>
    <w:rsid w:val="00C57128"/>
    <w:rsid w:val="00C60AB3"/>
    <w:rsid w:val="00C6100A"/>
    <w:rsid w:val="00C678E4"/>
    <w:rsid w:val="00C70F25"/>
    <w:rsid w:val="00C737C9"/>
    <w:rsid w:val="00C73DBB"/>
    <w:rsid w:val="00C751A4"/>
    <w:rsid w:val="00C752CF"/>
    <w:rsid w:val="00C75B28"/>
    <w:rsid w:val="00C7737C"/>
    <w:rsid w:val="00C828B8"/>
    <w:rsid w:val="00C82A0C"/>
    <w:rsid w:val="00C87F85"/>
    <w:rsid w:val="00C90823"/>
    <w:rsid w:val="00C9281E"/>
    <w:rsid w:val="00C92B35"/>
    <w:rsid w:val="00C93B93"/>
    <w:rsid w:val="00C95B9F"/>
    <w:rsid w:val="00C9641C"/>
    <w:rsid w:val="00CA15F4"/>
    <w:rsid w:val="00CA1A15"/>
    <w:rsid w:val="00CA22B2"/>
    <w:rsid w:val="00CA7980"/>
    <w:rsid w:val="00CB372E"/>
    <w:rsid w:val="00CB4013"/>
    <w:rsid w:val="00CB4040"/>
    <w:rsid w:val="00CB4122"/>
    <w:rsid w:val="00CB597F"/>
    <w:rsid w:val="00CB5B55"/>
    <w:rsid w:val="00CC0CD6"/>
    <w:rsid w:val="00CC1CDA"/>
    <w:rsid w:val="00CC280E"/>
    <w:rsid w:val="00CC3B97"/>
    <w:rsid w:val="00CC40C1"/>
    <w:rsid w:val="00CC52C7"/>
    <w:rsid w:val="00CC5F1C"/>
    <w:rsid w:val="00CC748A"/>
    <w:rsid w:val="00CC7D33"/>
    <w:rsid w:val="00CC7D9B"/>
    <w:rsid w:val="00CC7F6F"/>
    <w:rsid w:val="00CD0141"/>
    <w:rsid w:val="00CD2DB4"/>
    <w:rsid w:val="00CD484A"/>
    <w:rsid w:val="00CD5529"/>
    <w:rsid w:val="00CD654F"/>
    <w:rsid w:val="00CE25CB"/>
    <w:rsid w:val="00CE271A"/>
    <w:rsid w:val="00CE5D66"/>
    <w:rsid w:val="00CE6AFC"/>
    <w:rsid w:val="00CE6D6C"/>
    <w:rsid w:val="00CF0715"/>
    <w:rsid w:val="00CF0E81"/>
    <w:rsid w:val="00CF36AD"/>
    <w:rsid w:val="00CF36C9"/>
    <w:rsid w:val="00CF3AFD"/>
    <w:rsid w:val="00CF44AD"/>
    <w:rsid w:val="00CF457E"/>
    <w:rsid w:val="00CF4695"/>
    <w:rsid w:val="00CF4EE1"/>
    <w:rsid w:val="00CF5548"/>
    <w:rsid w:val="00CF7E36"/>
    <w:rsid w:val="00D01109"/>
    <w:rsid w:val="00D01521"/>
    <w:rsid w:val="00D027A8"/>
    <w:rsid w:val="00D03F7D"/>
    <w:rsid w:val="00D06913"/>
    <w:rsid w:val="00D06D47"/>
    <w:rsid w:val="00D071B2"/>
    <w:rsid w:val="00D078B1"/>
    <w:rsid w:val="00D07ABF"/>
    <w:rsid w:val="00D07E8A"/>
    <w:rsid w:val="00D1259B"/>
    <w:rsid w:val="00D12DB7"/>
    <w:rsid w:val="00D13398"/>
    <w:rsid w:val="00D14A70"/>
    <w:rsid w:val="00D14C02"/>
    <w:rsid w:val="00D16DE5"/>
    <w:rsid w:val="00D1767E"/>
    <w:rsid w:val="00D20AA9"/>
    <w:rsid w:val="00D210DD"/>
    <w:rsid w:val="00D21F61"/>
    <w:rsid w:val="00D2345C"/>
    <w:rsid w:val="00D23FF9"/>
    <w:rsid w:val="00D247D2"/>
    <w:rsid w:val="00D25253"/>
    <w:rsid w:val="00D25922"/>
    <w:rsid w:val="00D2609B"/>
    <w:rsid w:val="00D26C90"/>
    <w:rsid w:val="00D30BB8"/>
    <w:rsid w:val="00D31424"/>
    <w:rsid w:val="00D33C45"/>
    <w:rsid w:val="00D3756D"/>
    <w:rsid w:val="00D37CE3"/>
    <w:rsid w:val="00D40609"/>
    <w:rsid w:val="00D4091E"/>
    <w:rsid w:val="00D414FF"/>
    <w:rsid w:val="00D42CEA"/>
    <w:rsid w:val="00D444D3"/>
    <w:rsid w:val="00D448DB"/>
    <w:rsid w:val="00D449D8"/>
    <w:rsid w:val="00D46360"/>
    <w:rsid w:val="00D47622"/>
    <w:rsid w:val="00D4775E"/>
    <w:rsid w:val="00D47829"/>
    <w:rsid w:val="00D507C9"/>
    <w:rsid w:val="00D533EC"/>
    <w:rsid w:val="00D53EB1"/>
    <w:rsid w:val="00D54103"/>
    <w:rsid w:val="00D55641"/>
    <w:rsid w:val="00D5709A"/>
    <w:rsid w:val="00D61DED"/>
    <w:rsid w:val="00D63D3A"/>
    <w:rsid w:val="00D66B8F"/>
    <w:rsid w:val="00D66D24"/>
    <w:rsid w:val="00D67ABC"/>
    <w:rsid w:val="00D70B8F"/>
    <w:rsid w:val="00D71407"/>
    <w:rsid w:val="00D717A1"/>
    <w:rsid w:val="00D74214"/>
    <w:rsid w:val="00D74F3B"/>
    <w:rsid w:val="00D80E91"/>
    <w:rsid w:val="00D812B5"/>
    <w:rsid w:val="00D82050"/>
    <w:rsid w:val="00D83418"/>
    <w:rsid w:val="00D834B1"/>
    <w:rsid w:val="00D83A36"/>
    <w:rsid w:val="00D84F84"/>
    <w:rsid w:val="00D850FD"/>
    <w:rsid w:val="00D854DB"/>
    <w:rsid w:val="00D903DB"/>
    <w:rsid w:val="00D951E2"/>
    <w:rsid w:val="00D95D7E"/>
    <w:rsid w:val="00D96250"/>
    <w:rsid w:val="00D97C46"/>
    <w:rsid w:val="00DA02E2"/>
    <w:rsid w:val="00DA04C7"/>
    <w:rsid w:val="00DA257F"/>
    <w:rsid w:val="00DA3934"/>
    <w:rsid w:val="00DA5209"/>
    <w:rsid w:val="00DA7B21"/>
    <w:rsid w:val="00DB04BF"/>
    <w:rsid w:val="00DB15BF"/>
    <w:rsid w:val="00DB174F"/>
    <w:rsid w:val="00DB3424"/>
    <w:rsid w:val="00DB6370"/>
    <w:rsid w:val="00DC0AE0"/>
    <w:rsid w:val="00DC1806"/>
    <w:rsid w:val="00DC189C"/>
    <w:rsid w:val="00DC1F3F"/>
    <w:rsid w:val="00DC3066"/>
    <w:rsid w:val="00DC3F90"/>
    <w:rsid w:val="00DC412B"/>
    <w:rsid w:val="00DC6C03"/>
    <w:rsid w:val="00DC7254"/>
    <w:rsid w:val="00DC7CBE"/>
    <w:rsid w:val="00DD03AF"/>
    <w:rsid w:val="00DD324C"/>
    <w:rsid w:val="00DD4529"/>
    <w:rsid w:val="00DD6BF0"/>
    <w:rsid w:val="00DE2437"/>
    <w:rsid w:val="00DE29A7"/>
    <w:rsid w:val="00DE344D"/>
    <w:rsid w:val="00DE4763"/>
    <w:rsid w:val="00DE5FC0"/>
    <w:rsid w:val="00DF419E"/>
    <w:rsid w:val="00DF47DC"/>
    <w:rsid w:val="00DF4EBD"/>
    <w:rsid w:val="00DF5881"/>
    <w:rsid w:val="00DF5938"/>
    <w:rsid w:val="00DF7F9E"/>
    <w:rsid w:val="00E008E4"/>
    <w:rsid w:val="00E00B7E"/>
    <w:rsid w:val="00E00FDB"/>
    <w:rsid w:val="00E05F7B"/>
    <w:rsid w:val="00E06601"/>
    <w:rsid w:val="00E066C0"/>
    <w:rsid w:val="00E07138"/>
    <w:rsid w:val="00E10EED"/>
    <w:rsid w:val="00E1258F"/>
    <w:rsid w:val="00E13C30"/>
    <w:rsid w:val="00E14D1F"/>
    <w:rsid w:val="00E16CE7"/>
    <w:rsid w:val="00E207BF"/>
    <w:rsid w:val="00E2113A"/>
    <w:rsid w:val="00E212C7"/>
    <w:rsid w:val="00E21330"/>
    <w:rsid w:val="00E21740"/>
    <w:rsid w:val="00E224A5"/>
    <w:rsid w:val="00E22C2A"/>
    <w:rsid w:val="00E23515"/>
    <w:rsid w:val="00E3018A"/>
    <w:rsid w:val="00E301C0"/>
    <w:rsid w:val="00E30E7B"/>
    <w:rsid w:val="00E34DB2"/>
    <w:rsid w:val="00E36716"/>
    <w:rsid w:val="00E42718"/>
    <w:rsid w:val="00E46D68"/>
    <w:rsid w:val="00E471F1"/>
    <w:rsid w:val="00E47D6D"/>
    <w:rsid w:val="00E5154C"/>
    <w:rsid w:val="00E515F0"/>
    <w:rsid w:val="00E538E5"/>
    <w:rsid w:val="00E545EA"/>
    <w:rsid w:val="00E54AEC"/>
    <w:rsid w:val="00E5696E"/>
    <w:rsid w:val="00E658AC"/>
    <w:rsid w:val="00E661E6"/>
    <w:rsid w:val="00E66B1D"/>
    <w:rsid w:val="00E67B5B"/>
    <w:rsid w:val="00E67DEB"/>
    <w:rsid w:val="00E67F02"/>
    <w:rsid w:val="00E70FFB"/>
    <w:rsid w:val="00E710C5"/>
    <w:rsid w:val="00E71789"/>
    <w:rsid w:val="00E723DF"/>
    <w:rsid w:val="00E72E20"/>
    <w:rsid w:val="00E743D6"/>
    <w:rsid w:val="00E80A25"/>
    <w:rsid w:val="00E81706"/>
    <w:rsid w:val="00E8577A"/>
    <w:rsid w:val="00E904B9"/>
    <w:rsid w:val="00E90C91"/>
    <w:rsid w:val="00E91FD9"/>
    <w:rsid w:val="00E927EC"/>
    <w:rsid w:val="00E9598D"/>
    <w:rsid w:val="00E95DAF"/>
    <w:rsid w:val="00EA065A"/>
    <w:rsid w:val="00EA32CB"/>
    <w:rsid w:val="00EA41F9"/>
    <w:rsid w:val="00EA42FE"/>
    <w:rsid w:val="00EA4EF6"/>
    <w:rsid w:val="00EA5050"/>
    <w:rsid w:val="00EA5FD9"/>
    <w:rsid w:val="00EA6CA9"/>
    <w:rsid w:val="00EA74EB"/>
    <w:rsid w:val="00EA77F1"/>
    <w:rsid w:val="00EB182E"/>
    <w:rsid w:val="00EB2FDD"/>
    <w:rsid w:val="00EB4D78"/>
    <w:rsid w:val="00EC01A3"/>
    <w:rsid w:val="00EC0C2E"/>
    <w:rsid w:val="00EC0E14"/>
    <w:rsid w:val="00EC1D5D"/>
    <w:rsid w:val="00EC2814"/>
    <w:rsid w:val="00EC2A5C"/>
    <w:rsid w:val="00EC56E5"/>
    <w:rsid w:val="00EC697E"/>
    <w:rsid w:val="00EC7313"/>
    <w:rsid w:val="00EC7726"/>
    <w:rsid w:val="00ED0DD6"/>
    <w:rsid w:val="00ED1FA0"/>
    <w:rsid w:val="00ED247F"/>
    <w:rsid w:val="00ED2DFA"/>
    <w:rsid w:val="00ED3FCA"/>
    <w:rsid w:val="00ED45C3"/>
    <w:rsid w:val="00ED51FB"/>
    <w:rsid w:val="00ED62C9"/>
    <w:rsid w:val="00ED64DA"/>
    <w:rsid w:val="00ED6A88"/>
    <w:rsid w:val="00EE0937"/>
    <w:rsid w:val="00EE0C7F"/>
    <w:rsid w:val="00EE16BF"/>
    <w:rsid w:val="00EE1B7D"/>
    <w:rsid w:val="00EE42F9"/>
    <w:rsid w:val="00EE4E1A"/>
    <w:rsid w:val="00EE53D7"/>
    <w:rsid w:val="00EE6334"/>
    <w:rsid w:val="00EE65D5"/>
    <w:rsid w:val="00EE6F13"/>
    <w:rsid w:val="00EF007F"/>
    <w:rsid w:val="00EF324F"/>
    <w:rsid w:val="00EF3AD4"/>
    <w:rsid w:val="00EF6AD7"/>
    <w:rsid w:val="00F00079"/>
    <w:rsid w:val="00F0019A"/>
    <w:rsid w:val="00F00B12"/>
    <w:rsid w:val="00F00B2C"/>
    <w:rsid w:val="00F0301E"/>
    <w:rsid w:val="00F03E62"/>
    <w:rsid w:val="00F071A3"/>
    <w:rsid w:val="00F07F27"/>
    <w:rsid w:val="00F10FC4"/>
    <w:rsid w:val="00F11DCA"/>
    <w:rsid w:val="00F130B0"/>
    <w:rsid w:val="00F13FD7"/>
    <w:rsid w:val="00F151FB"/>
    <w:rsid w:val="00F15FBC"/>
    <w:rsid w:val="00F162D0"/>
    <w:rsid w:val="00F170AE"/>
    <w:rsid w:val="00F17580"/>
    <w:rsid w:val="00F17719"/>
    <w:rsid w:val="00F20557"/>
    <w:rsid w:val="00F211D5"/>
    <w:rsid w:val="00F21823"/>
    <w:rsid w:val="00F22A95"/>
    <w:rsid w:val="00F279DC"/>
    <w:rsid w:val="00F27C70"/>
    <w:rsid w:val="00F32E8E"/>
    <w:rsid w:val="00F3577F"/>
    <w:rsid w:val="00F409E9"/>
    <w:rsid w:val="00F40E2D"/>
    <w:rsid w:val="00F41A82"/>
    <w:rsid w:val="00F41E38"/>
    <w:rsid w:val="00F47202"/>
    <w:rsid w:val="00F51335"/>
    <w:rsid w:val="00F51DD5"/>
    <w:rsid w:val="00F5221C"/>
    <w:rsid w:val="00F524DB"/>
    <w:rsid w:val="00F53D45"/>
    <w:rsid w:val="00F541A3"/>
    <w:rsid w:val="00F54C0A"/>
    <w:rsid w:val="00F604C9"/>
    <w:rsid w:val="00F61642"/>
    <w:rsid w:val="00F62D79"/>
    <w:rsid w:val="00F649FF"/>
    <w:rsid w:val="00F71836"/>
    <w:rsid w:val="00F7223C"/>
    <w:rsid w:val="00F72A4C"/>
    <w:rsid w:val="00F73AD2"/>
    <w:rsid w:val="00F73C76"/>
    <w:rsid w:val="00F7625F"/>
    <w:rsid w:val="00F7767C"/>
    <w:rsid w:val="00F80958"/>
    <w:rsid w:val="00F80A9B"/>
    <w:rsid w:val="00F82024"/>
    <w:rsid w:val="00F82D18"/>
    <w:rsid w:val="00F82F6D"/>
    <w:rsid w:val="00F82FF6"/>
    <w:rsid w:val="00F83DCC"/>
    <w:rsid w:val="00F84F21"/>
    <w:rsid w:val="00F85E5A"/>
    <w:rsid w:val="00F90AF6"/>
    <w:rsid w:val="00F914EE"/>
    <w:rsid w:val="00F916DD"/>
    <w:rsid w:val="00F92600"/>
    <w:rsid w:val="00F92CBC"/>
    <w:rsid w:val="00F92E68"/>
    <w:rsid w:val="00F93378"/>
    <w:rsid w:val="00F9389A"/>
    <w:rsid w:val="00F93A48"/>
    <w:rsid w:val="00F94065"/>
    <w:rsid w:val="00F94576"/>
    <w:rsid w:val="00F94C90"/>
    <w:rsid w:val="00F94D0D"/>
    <w:rsid w:val="00F955A7"/>
    <w:rsid w:val="00F96592"/>
    <w:rsid w:val="00FA0F80"/>
    <w:rsid w:val="00FA1104"/>
    <w:rsid w:val="00FA21E5"/>
    <w:rsid w:val="00FA2551"/>
    <w:rsid w:val="00FA5B67"/>
    <w:rsid w:val="00FA74CE"/>
    <w:rsid w:val="00FA7BF7"/>
    <w:rsid w:val="00FB0921"/>
    <w:rsid w:val="00FB1723"/>
    <w:rsid w:val="00FB31BE"/>
    <w:rsid w:val="00FB35AB"/>
    <w:rsid w:val="00FB4514"/>
    <w:rsid w:val="00FB4A88"/>
    <w:rsid w:val="00FB60DB"/>
    <w:rsid w:val="00FC02B1"/>
    <w:rsid w:val="00FC23F4"/>
    <w:rsid w:val="00FC41B9"/>
    <w:rsid w:val="00FC4709"/>
    <w:rsid w:val="00FC500C"/>
    <w:rsid w:val="00FC5165"/>
    <w:rsid w:val="00FC543D"/>
    <w:rsid w:val="00FC7AF2"/>
    <w:rsid w:val="00FD0A90"/>
    <w:rsid w:val="00FD1D17"/>
    <w:rsid w:val="00FD2EE0"/>
    <w:rsid w:val="00FD3551"/>
    <w:rsid w:val="00FD4959"/>
    <w:rsid w:val="00FD547B"/>
    <w:rsid w:val="00FD56EF"/>
    <w:rsid w:val="00FD5CA2"/>
    <w:rsid w:val="00FD7A3C"/>
    <w:rsid w:val="00FE2DE1"/>
    <w:rsid w:val="00FE3059"/>
    <w:rsid w:val="00FE35B7"/>
    <w:rsid w:val="00FE45B6"/>
    <w:rsid w:val="00FE5B09"/>
    <w:rsid w:val="00FE74EA"/>
    <w:rsid w:val="00FF114A"/>
    <w:rsid w:val="00FF30CD"/>
    <w:rsid w:val="00FF3C2A"/>
    <w:rsid w:val="00FF4081"/>
    <w:rsid w:val="00FF554E"/>
    <w:rsid w:val="00FF621A"/>
    <w:rsid w:val="00FF6E31"/>
    <w:rsid w:val="00FF7160"/>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4C7A17"/>
  <w15:chartTrackingRefBased/>
  <w15:docId w15:val="{E7EF6CED-908C-4ABF-B978-A5962923C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sl-SI" w:eastAsia="sl-SI"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E8A"/>
    <w:pPr>
      <w:spacing w:line="360" w:lineRule="auto"/>
      <w:jc w:val="both"/>
    </w:pPr>
    <w:rPr>
      <w:rFonts w:ascii="Calibri" w:hAnsi="Calibri" w:cs="Arial"/>
      <w:sz w:val="24"/>
      <w:szCs w:val="22"/>
      <w:lang w:eastAsia="en-US"/>
    </w:rPr>
  </w:style>
  <w:style w:type="paragraph" w:styleId="Heading1">
    <w:name w:val="heading 1"/>
    <w:basedOn w:val="Normal"/>
    <w:next w:val="Normal"/>
    <w:link w:val="Heading1Char"/>
    <w:uiPriority w:val="99"/>
    <w:qFormat/>
    <w:rsid w:val="003C04D0"/>
    <w:pPr>
      <w:widowControl w:val="0"/>
      <w:numPr>
        <w:numId w:val="1"/>
      </w:numPr>
      <w:spacing w:before="360" w:after="240" w:line="240" w:lineRule="auto"/>
      <w:jc w:val="left"/>
      <w:outlineLvl w:val="0"/>
    </w:pPr>
    <w:rPr>
      <w:rFonts w:cs="Times New Roman"/>
      <w:b/>
      <w:bCs/>
      <w:caps/>
      <w:kern w:val="32"/>
      <w:sz w:val="36"/>
      <w:szCs w:val="36"/>
      <w:lang w:val="en-US"/>
    </w:rPr>
  </w:style>
  <w:style w:type="paragraph" w:styleId="Heading2">
    <w:name w:val="heading 2"/>
    <w:basedOn w:val="Normal"/>
    <w:next w:val="Normal"/>
    <w:link w:val="Heading2Char"/>
    <w:uiPriority w:val="99"/>
    <w:qFormat/>
    <w:rsid w:val="00877E80"/>
    <w:pPr>
      <w:keepNext/>
      <w:numPr>
        <w:ilvl w:val="1"/>
        <w:numId w:val="1"/>
      </w:numPr>
      <w:tabs>
        <w:tab w:val="left" w:pos="0"/>
        <w:tab w:val="left" w:pos="284"/>
      </w:tabs>
      <w:spacing w:before="120"/>
      <w:ind w:left="576"/>
      <w:jc w:val="left"/>
      <w:outlineLvl w:val="1"/>
    </w:pPr>
    <w:rPr>
      <w:rFonts w:eastAsia="Batang"/>
      <w:bCs/>
      <w:iCs/>
      <w:sz w:val="28"/>
      <w:szCs w:val="28"/>
    </w:rPr>
  </w:style>
  <w:style w:type="paragraph" w:styleId="Heading3">
    <w:name w:val="heading 3"/>
    <w:basedOn w:val="Normal"/>
    <w:next w:val="Normal"/>
    <w:link w:val="Heading3Char"/>
    <w:uiPriority w:val="99"/>
    <w:qFormat/>
    <w:rsid w:val="00E710C5"/>
    <w:pPr>
      <w:keepNext/>
      <w:numPr>
        <w:ilvl w:val="2"/>
        <w:numId w:val="1"/>
      </w:numPr>
      <w:spacing w:before="240" w:after="60"/>
      <w:jc w:val="left"/>
      <w:outlineLvl w:val="2"/>
    </w:pPr>
    <w:rPr>
      <w:rFonts w:eastAsia="Batang"/>
      <w:bCs/>
      <w:sz w:val="28"/>
      <w:szCs w:val="28"/>
      <w:lang w:val="en-US"/>
    </w:rPr>
  </w:style>
  <w:style w:type="paragraph" w:styleId="Heading4">
    <w:name w:val="heading 4"/>
    <w:basedOn w:val="Normal"/>
    <w:next w:val="Normal"/>
    <w:link w:val="Heading4Char"/>
    <w:uiPriority w:val="99"/>
    <w:qFormat/>
    <w:rsid w:val="00AF2D09"/>
    <w:pPr>
      <w:keepNext/>
      <w:numPr>
        <w:ilvl w:val="3"/>
        <w:numId w:val="1"/>
      </w:numPr>
      <w:tabs>
        <w:tab w:val="left" w:pos="567"/>
      </w:tabs>
      <w:spacing w:before="120"/>
      <w:jc w:val="left"/>
      <w:outlineLvl w:val="3"/>
    </w:pPr>
    <w:rPr>
      <w:rFonts w:ascii="Times New Roman" w:hAnsi="Times New Roman"/>
      <w:bCs/>
      <w:szCs w:val="28"/>
    </w:rPr>
  </w:style>
  <w:style w:type="paragraph" w:styleId="Heading5">
    <w:name w:val="heading 5"/>
    <w:basedOn w:val="Normal"/>
    <w:next w:val="Normal"/>
    <w:link w:val="Heading5Char"/>
    <w:uiPriority w:val="99"/>
    <w:qFormat/>
    <w:rsid w:val="00AF2D09"/>
    <w:pPr>
      <w:numPr>
        <w:ilvl w:val="4"/>
        <w:numId w:val="1"/>
      </w:numPr>
      <w:outlineLvl w:val="4"/>
    </w:pPr>
    <w:rPr>
      <w:rFonts w:ascii="Times New Roman" w:hAnsi="Times New Roman"/>
      <w:bCs/>
      <w:iCs/>
      <w:szCs w:val="26"/>
    </w:rPr>
  </w:style>
  <w:style w:type="paragraph" w:styleId="Heading6">
    <w:name w:val="heading 6"/>
    <w:basedOn w:val="Normal"/>
    <w:next w:val="Normal"/>
    <w:link w:val="Heading6Char"/>
    <w:uiPriority w:val="99"/>
    <w:qFormat/>
    <w:rsid w:val="00AF2D09"/>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F2D09"/>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9"/>
    <w:qFormat/>
    <w:rsid w:val="00AF2D09"/>
    <w:pPr>
      <w:numPr>
        <w:ilvl w:val="7"/>
        <w:numId w:val="1"/>
      </w:numPr>
      <w:spacing w:before="240" w:after="60"/>
      <w:outlineLvl w:val="7"/>
    </w:pPr>
    <w:rPr>
      <w:rFonts w:ascii="Times New Roman" w:hAnsi="Times New Roman"/>
      <w:i/>
      <w:iCs/>
    </w:rPr>
  </w:style>
  <w:style w:type="paragraph" w:styleId="Heading9">
    <w:name w:val="heading 9"/>
    <w:basedOn w:val="Normal"/>
    <w:next w:val="Normal"/>
    <w:link w:val="Heading9Char"/>
    <w:uiPriority w:val="99"/>
    <w:qFormat/>
    <w:rsid w:val="00AF2D09"/>
    <w:pPr>
      <w:numPr>
        <w:ilvl w:val="8"/>
        <w:numId w:val="1"/>
      </w:numPr>
      <w:spacing w:before="240" w:after="6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C04D0"/>
    <w:rPr>
      <w:rFonts w:ascii="Calibri" w:hAnsi="Calibri"/>
      <w:b/>
      <w:bCs/>
      <w:caps/>
      <w:kern w:val="32"/>
      <w:sz w:val="36"/>
      <w:szCs w:val="36"/>
      <w:lang w:val="en-US" w:eastAsia="en-US"/>
    </w:rPr>
  </w:style>
  <w:style w:type="character" w:customStyle="1" w:styleId="Heading2Char">
    <w:name w:val="Heading 2 Char"/>
    <w:link w:val="Heading2"/>
    <w:uiPriority w:val="99"/>
    <w:locked/>
    <w:rsid w:val="00877E80"/>
    <w:rPr>
      <w:rFonts w:ascii="Calibri" w:eastAsia="Batang" w:hAnsi="Calibri" w:cs="Arial"/>
      <w:bCs/>
      <w:iCs/>
      <w:sz w:val="28"/>
      <w:szCs w:val="28"/>
      <w:lang w:eastAsia="en-US"/>
    </w:rPr>
  </w:style>
  <w:style w:type="character" w:customStyle="1" w:styleId="Heading3Char">
    <w:name w:val="Heading 3 Char"/>
    <w:link w:val="Heading3"/>
    <w:uiPriority w:val="99"/>
    <w:locked/>
    <w:rsid w:val="00E710C5"/>
    <w:rPr>
      <w:rFonts w:ascii="Calibri" w:eastAsia="Batang" w:hAnsi="Calibri" w:cs="Arial"/>
      <w:bCs/>
      <w:sz w:val="28"/>
      <w:szCs w:val="28"/>
      <w:lang w:val="en-US" w:eastAsia="en-US"/>
    </w:rPr>
  </w:style>
  <w:style w:type="character" w:customStyle="1" w:styleId="Heading4Char">
    <w:name w:val="Heading 4 Char"/>
    <w:link w:val="Heading4"/>
    <w:uiPriority w:val="99"/>
    <w:locked/>
    <w:rsid w:val="00317DA9"/>
    <w:rPr>
      <w:rFonts w:cs="Arial"/>
      <w:bCs/>
      <w:sz w:val="24"/>
      <w:szCs w:val="28"/>
      <w:lang w:eastAsia="en-US"/>
    </w:rPr>
  </w:style>
  <w:style w:type="character" w:customStyle="1" w:styleId="Heading5Char">
    <w:name w:val="Heading 5 Char"/>
    <w:link w:val="Heading5"/>
    <w:uiPriority w:val="99"/>
    <w:locked/>
    <w:rsid w:val="00317DA9"/>
    <w:rPr>
      <w:rFonts w:cs="Arial"/>
      <w:bCs/>
      <w:iCs/>
      <w:sz w:val="24"/>
      <w:szCs w:val="26"/>
      <w:lang w:eastAsia="en-US"/>
    </w:rPr>
  </w:style>
  <w:style w:type="character" w:customStyle="1" w:styleId="Heading6Char">
    <w:name w:val="Heading 6 Char"/>
    <w:link w:val="Heading6"/>
    <w:uiPriority w:val="99"/>
    <w:locked/>
    <w:rsid w:val="00317DA9"/>
    <w:rPr>
      <w:rFonts w:cs="Arial"/>
      <w:b/>
      <w:bCs/>
      <w:sz w:val="24"/>
      <w:szCs w:val="22"/>
      <w:lang w:eastAsia="en-US"/>
    </w:rPr>
  </w:style>
  <w:style w:type="character" w:customStyle="1" w:styleId="Heading7Char">
    <w:name w:val="Heading 7 Char"/>
    <w:link w:val="Heading7"/>
    <w:uiPriority w:val="99"/>
    <w:locked/>
    <w:rsid w:val="00317DA9"/>
    <w:rPr>
      <w:rFonts w:cs="Arial"/>
      <w:sz w:val="24"/>
      <w:szCs w:val="22"/>
      <w:lang w:eastAsia="en-US"/>
    </w:rPr>
  </w:style>
  <w:style w:type="character" w:customStyle="1" w:styleId="Heading8Char">
    <w:name w:val="Heading 8 Char"/>
    <w:link w:val="Heading8"/>
    <w:uiPriority w:val="99"/>
    <w:locked/>
    <w:rsid w:val="00317DA9"/>
    <w:rPr>
      <w:rFonts w:cs="Arial"/>
      <w:i/>
      <w:iCs/>
      <w:sz w:val="24"/>
      <w:szCs w:val="22"/>
      <w:lang w:eastAsia="en-US"/>
    </w:rPr>
  </w:style>
  <w:style w:type="character" w:customStyle="1" w:styleId="Heading9Char">
    <w:name w:val="Heading 9 Char"/>
    <w:link w:val="Heading9"/>
    <w:uiPriority w:val="99"/>
    <w:locked/>
    <w:rsid w:val="00317DA9"/>
    <w:rPr>
      <w:rFonts w:ascii="Calibri" w:hAnsi="Calibri" w:cs="Arial"/>
      <w:sz w:val="24"/>
      <w:szCs w:val="22"/>
      <w:lang w:eastAsia="en-US"/>
    </w:rPr>
  </w:style>
  <w:style w:type="paragraph" w:styleId="Caption">
    <w:name w:val="caption"/>
    <w:basedOn w:val="Normal"/>
    <w:next w:val="Normal"/>
    <w:uiPriority w:val="99"/>
    <w:qFormat/>
    <w:rsid w:val="005E2D9A"/>
    <w:pPr>
      <w:spacing w:before="120"/>
      <w:jc w:val="center"/>
    </w:pPr>
    <w:rPr>
      <w:bCs/>
      <w:sz w:val="20"/>
      <w:szCs w:val="20"/>
    </w:rPr>
  </w:style>
  <w:style w:type="character" w:styleId="Hyperlink">
    <w:name w:val="Hyperlink"/>
    <w:uiPriority w:val="99"/>
    <w:rsid w:val="00AF2D09"/>
    <w:rPr>
      <w:rFonts w:cs="Times New Roman"/>
      <w:color w:val="0000FF"/>
      <w:u w:val="single"/>
    </w:rPr>
  </w:style>
  <w:style w:type="paragraph" w:styleId="BodyText">
    <w:name w:val="Body Text"/>
    <w:basedOn w:val="Normal"/>
    <w:link w:val="BodyTextChar"/>
    <w:uiPriority w:val="99"/>
    <w:rsid w:val="00AF2D09"/>
    <w:pPr>
      <w:jc w:val="left"/>
    </w:pPr>
  </w:style>
  <w:style w:type="character" w:customStyle="1" w:styleId="BodyTextChar">
    <w:name w:val="Body Text Char"/>
    <w:link w:val="BodyText"/>
    <w:uiPriority w:val="99"/>
    <w:semiHidden/>
    <w:locked/>
    <w:rsid w:val="00317DA9"/>
    <w:rPr>
      <w:rFonts w:ascii="Arial" w:hAnsi="Arial" w:cs="Arial"/>
      <w:lang w:val="sl-SI" w:eastAsia="x-none"/>
    </w:rPr>
  </w:style>
  <w:style w:type="paragraph" w:styleId="TOC1">
    <w:name w:val="toc 1"/>
    <w:basedOn w:val="Normal"/>
    <w:next w:val="Normal"/>
    <w:autoRedefine/>
    <w:uiPriority w:val="39"/>
    <w:rsid w:val="00900611"/>
    <w:pPr>
      <w:tabs>
        <w:tab w:val="left" w:pos="440"/>
        <w:tab w:val="right" w:leader="dot" w:pos="8772"/>
      </w:tabs>
      <w:spacing w:before="240"/>
      <w:jc w:val="left"/>
    </w:pPr>
    <w:rPr>
      <w:b/>
      <w:bCs/>
      <w:caps/>
      <w:noProof/>
      <w:sz w:val="28"/>
      <w:szCs w:val="28"/>
    </w:rPr>
  </w:style>
  <w:style w:type="paragraph" w:styleId="TOC2">
    <w:name w:val="toc 2"/>
    <w:basedOn w:val="Normal"/>
    <w:next w:val="Normal"/>
    <w:autoRedefine/>
    <w:uiPriority w:val="39"/>
    <w:rsid w:val="00C07FEB"/>
    <w:pPr>
      <w:tabs>
        <w:tab w:val="left" w:pos="660"/>
        <w:tab w:val="right" w:leader="dot" w:pos="8772"/>
      </w:tabs>
      <w:spacing w:before="240"/>
      <w:jc w:val="left"/>
    </w:pPr>
    <w:rPr>
      <w:rFonts w:eastAsia="Batang"/>
      <w:b/>
      <w:bCs/>
      <w:noProof/>
      <w:szCs w:val="24"/>
      <w:lang w:val="en-US"/>
    </w:rPr>
  </w:style>
  <w:style w:type="paragraph" w:styleId="TOC3">
    <w:name w:val="toc 3"/>
    <w:basedOn w:val="Normal"/>
    <w:next w:val="Normal"/>
    <w:autoRedefine/>
    <w:uiPriority w:val="39"/>
    <w:rsid w:val="00AF2D09"/>
    <w:pPr>
      <w:ind w:left="220"/>
      <w:jc w:val="left"/>
    </w:pPr>
    <w:rPr>
      <w:sz w:val="20"/>
      <w:szCs w:val="20"/>
    </w:rPr>
  </w:style>
  <w:style w:type="paragraph" w:styleId="TOC4">
    <w:name w:val="toc 4"/>
    <w:basedOn w:val="Normal"/>
    <w:next w:val="Normal"/>
    <w:autoRedefine/>
    <w:uiPriority w:val="99"/>
    <w:semiHidden/>
    <w:rsid w:val="00AF2D09"/>
    <w:pPr>
      <w:ind w:left="440"/>
      <w:jc w:val="left"/>
    </w:pPr>
    <w:rPr>
      <w:sz w:val="20"/>
      <w:szCs w:val="20"/>
    </w:rPr>
  </w:style>
  <w:style w:type="paragraph" w:styleId="TOC5">
    <w:name w:val="toc 5"/>
    <w:basedOn w:val="Normal"/>
    <w:next w:val="Normal"/>
    <w:autoRedefine/>
    <w:uiPriority w:val="99"/>
    <w:semiHidden/>
    <w:rsid w:val="00AF2D09"/>
    <w:pPr>
      <w:ind w:left="660"/>
      <w:jc w:val="left"/>
    </w:pPr>
    <w:rPr>
      <w:sz w:val="20"/>
      <w:szCs w:val="20"/>
    </w:rPr>
  </w:style>
  <w:style w:type="paragraph" w:styleId="TOC6">
    <w:name w:val="toc 6"/>
    <w:basedOn w:val="Normal"/>
    <w:next w:val="Normal"/>
    <w:autoRedefine/>
    <w:uiPriority w:val="99"/>
    <w:semiHidden/>
    <w:rsid w:val="00AF2D09"/>
    <w:pPr>
      <w:ind w:left="880"/>
      <w:jc w:val="left"/>
    </w:pPr>
    <w:rPr>
      <w:sz w:val="20"/>
      <w:szCs w:val="20"/>
    </w:rPr>
  </w:style>
  <w:style w:type="paragraph" w:styleId="TOC7">
    <w:name w:val="toc 7"/>
    <w:basedOn w:val="Normal"/>
    <w:next w:val="Normal"/>
    <w:autoRedefine/>
    <w:uiPriority w:val="99"/>
    <w:semiHidden/>
    <w:rsid w:val="00AF2D09"/>
    <w:pPr>
      <w:ind w:left="1100"/>
      <w:jc w:val="left"/>
    </w:pPr>
    <w:rPr>
      <w:sz w:val="20"/>
      <w:szCs w:val="20"/>
    </w:rPr>
  </w:style>
  <w:style w:type="paragraph" w:styleId="TOC8">
    <w:name w:val="toc 8"/>
    <w:basedOn w:val="Normal"/>
    <w:next w:val="Normal"/>
    <w:autoRedefine/>
    <w:uiPriority w:val="99"/>
    <w:semiHidden/>
    <w:rsid w:val="00AF2D09"/>
    <w:pPr>
      <w:ind w:left="1320"/>
      <w:jc w:val="left"/>
    </w:pPr>
    <w:rPr>
      <w:sz w:val="20"/>
      <w:szCs w:val="20"/>
    </w:rPr>
  </w:style>
  <w:style w:type="paragraph" w:styleId="TOC9">
    <w:name w:val="toc 9"/>
    <w:basedOn w:val="Normal"/>
    <w:next w:val="Normal"/>
    <w:autoRedefine/>
    <w:uiPriority w:val="99"/>
    <w:semiHidden/>
    <w:rsid w:val="00AF2D09"/>
    <w:pPr>
      <w:ind w:left="1540"/>
      <w:jc w:val="left"/>
    </w:pPr>
    <w:rPr>
      <w:sz w:val="20"/>
      <w:szCs w:val="20"/>
    </w:rPr>
  </w:style>
  <w:style w:type="character" w:styleId="PageNumber">
    <w:name w:val="page number"/>
    <w:uiPriority w:val="99"/>
    <w:rsid w:val="00AF2D09"/>
    <w:rPr>
      <w:rFonts w:cs="Times New Roman"/>
      <w:sz w:val="20"/>
    </w:rPr>
  </w:style>
  <w:style w:type="paragraph" w:styleId="Footer">
    <w:name w:val="footer"/>
    <w:basedOn w:val="Normal"/>
    <w:link w:val="FooterChar"/>
    <w:uiPriority w:val="99"/>
    <w:rsid w:val="00AF2D09"/>
    <w:pPr>
      <w:tabs>
        <w:tab w:val="center" w:pos="4536"/>
        <w:tab w:val="right" w:pos="9072"/>
      </w:tabs>
    </w:pPr>
    <w:rPr>
      <w:rFonts w:cs="Times New Roman"/>
      <w:lang w:val="en-US"/>
    </w:rPr>
  </w:style>
  <w:style w:type="character" w:customStyle="1" w:styleId="FooterChar">
    <w:name w:val="Footer Char"/>
    <w:link w:val="Footer"/>
    <w:uiPriority w:val="99"/>
    <w:locked/>
    <w:rsid w:val="000867F4"/>
    <w:rPr>
      <w:rFonts w:ascii="Arial" w:hAnsi="Arial" w:cs="Times New Roman"/>
      <w:sz w:val="22"/>
      <w:lang w:val="x-none" w:eastAsia="en-US"/>
    </w:rPr>
  </w:style>
  <w:style w:type="paragraph" w:styleId="FootnoteText">
    <w:name w:val="footnote text"/>
    <w:basedOn w:val="Normal"/>
    <w:link w:val="FootnoteTextChar"/>
    <w:autoRedefine/>
    <w:uiPriority w:val="99"/>
    <w:semiHidden/>
    <w:rsid w:val="00630063"/>
    <w:pPr>
      <w:tabs>
        <w:tab w:val="left" w:pos="284"/>
      </w:tabs>
      <w:spacing w:line="240" w:lineRule="auto"/>
    </w:pPr>
    <w:rPr>
      <w:sz w:val="20"/>
      <w:szCs w:val="20"/>
    </w:rPr>
  </w:style>
  <w:style w:type="character" w:customStyle="1" w:styleId="FootnoteTextChar">
    <w:name w:val="Footnote Text Char"/>
    <w:link w:val="FootnoteText"/>
    <w:uiPriority w:val="99"/>
    <w:semiHidden/>
    <w:locked/>
    <w:rsid w:val="00630063"/>
    <w:rPr>
      <w:rFonts w:ascii="Calibri" w:hAnsi="Calibri" w:cs="Arial"/>
      <w:lang w:eastAsia="en-US"/>
    </w:rPr>
  </w:style>
  <w:style w:type="character" w:styleId="FootnoteReference">
    <w:name w:val="footnote reference"/>
    <w:uiPriority w:val="99"/>
    <w:semiHidden/>
    <w:rsid w:val="00AF2D09"/>
    <w:rPr>
      <w:rFonts w:cs="Times New Roman"/>
      <w:vertAlign w:val="superscript"/>
    </w:rPr>
  </w:style>
  <w:style w:type="paragraph" w:styleId="Title">
    <w:name w:val="Title"/>
    <w:basedOn w:val="Normal"/>
    <w:link w:val="TitleChar"/>
    <w:uiPriority w:val="99"/>
    <w:qFormat/>
    <w:rsid w:val="00AF2D09"/>
    <w:pPr>
      <w:spacing w:line="240" w:lineRule="auto"/>
      <w:jc w:val="center"/>
    </w:pPr>
    <w:rPr>
      <w:b/>
      <w:sz w:val="40"/>
    </w:rPr>
  </w:style>
  <w:style w:type="character" w:customStyle="1" w:styleId="TitleChar">
    <w:name w:val="Title Char"/>
    <w:link w:val="Title"/>
    <w:uiPriority w:val="99"/>
    <w:locked/>
    <w:rsid w:val="00317DA9"/>
    <w:rPr>
      <w:rFonts w:ascii="Cambria" w:hAnsi="Cambria" w:cs="Times New Roman"/>
      <w:b/>
      <w:bCs/>
      <w:kern w:val="28"/>
      <w:sz w:val="32"/>
      <w:szCs w:val="32"/>
      <w:lang w:val="sl-SI" w:eastAsia="x-none"/>
    </w:rPr>
  </w:style>
  <w:style w:type="paragraph" w:styleId="Subtitle">
    <w:name w:val="Subtitle"/>
    <w:basedOn w:val="Normal"/>
    <w:link w:val="SubtitleChar"/>
    <w:uiPriority w:val="99"/>
    <w:qFormat/>
    <w:rsid w:val="00AF2D09"/>
    <w:pPr>
      <w:spacing w:line="240" w:lineRule="auto"/>
      <w:jc w:val="center"/>
    </w:pPr>
    <w:rPr>
      <w:sz w:val="32"/>
    </w:rPr>
  </w:style>
  <w:style w:type="character" w:customStyle="1" w:styleId="SubtitleChar">
    <w:name w:val="Subtitle Char"/>
    <w:link w:val="Subtitle"/>
    <w:uiPriority w:val="99"/>
    <w:locked/>
    <w:rsid w:val="00317DA9"/>
    <w:rPr>
      <w:rFonts w:ascii="Cambria" w:hAnsi="Cambria" w:cs="Times New Roman"/>
      <w:sz w:val="24"/>
      <w:szCs w:val="24"/>
      <w:lang w:val="sl-SI" w:eastAsia="x-none"/>
    </w:rPr>
  </w:style>
  <w:style w:type="paragraph" w:styleId="TableofFigures">
    <w:name w:val="table of figures"/>
    <w:basedOn w:val="Normal"/>
    <w:next w:val="Normal"/>
    <w:uiPriority w:val="99"/>
    <w:rsid w:val="00AF2D09"/>
    <w:pPr>
      <w:ind w:left="440" w:hanging="440"/>
      <w:jc w:val="left"/>
    </w:pPr>
    <w:rPr>
      <w:rFonts w:cs="Calibri"/>
      <w:smallCaps/>
      <w:sz w:val="20"/>
      <w:szCs w:val="20"/>
    </w:rPr>
  </w:style>
  <w:style w:type="paragraph" w:customStyle="1" w:styleId="formula">
    <w:name w:val="formula"/>
    <w:basedOn w:val="Normal"/>
    <w:uiPriority w:val="99"/>
    <w:rsid w:val="005E2D9A"/>
    <w:pPr>
      <w:tabs>
        <w:tab w:val="right" w:pos="7938"/>
        <w:tab w:val="right" w:pos="9072"/>
      </w:tabs>
      <w:spacing w:before="240" w:after="240" w:line="240" w:lineRule="auto"/>
      <w:ind w:left="1134"/>
      <w:jc w:val="left"/>
    </w:pPr>
    <w:rPr>
      <w:sz w:val="20"/>
      <w:szCs w:val="20"/>
    </w:rPr>
  </w:style>
  <w:style w:type="character" w:styleId="CommentReference">
    <w:name w:val="annotation reference"/>
    <w:uiPriority w:val="99"/>
    <w:semiHidden/>
    <w:rsid w:val="00AF2D09"/>
    <w:rPr>
      <w:rFonts w:cs="Times New Roman"/>
      <w:sz w:val="16"/>
    </w:rPr>
  </w:style>
  <w:style w:type="paragraph" w:styleId="Header">
    <w:name w:val="header"/>
    <w:basedOn w:val="Normal"/>
    <w:link w:val="HeaderChar"/>
    <w:uiPriority w:val="99"/>
    <w:rsid w:val="00363CB0"/>
    <w:pPr>
      <w:tabs>
        <w:tab w:val="center" w:pos="4703"/>
        <w:tab w:val="right" w:pos="9406"/>
      </w:tabs>
      <w:spacing w:line="240" w:lineRule="auto"/>
    </w:pPr>
    <w:rPr>
      <w:rFonts w:cs="Times New Roman"/>
      <w:color w:val="595959"/>
      <w:sz w:val="18"/>
      <w:lang w:val="en-US"/>
    </w:rPr>
  </w:style>
  <w:style w:type="character" w:customStyle="1" w:styleId="HeaderChar">
    <w:name w:val="Header Char"/>
    <w:link w:val="Header"/>
    <w:uiPriority w:val="99"/>
    <w:locked/>
    <w:rsid w:val="00363CB0"/>
    <w:rPr>
      <w:rFonts w:ascii="Arial" w:hAnsi="Arial" w:cs="Times New Roman"/>
      <w:color w:val="595959"/>
      <w:sz w:val="22"/>
      <w:lang w:val="x-none" w:eastAsia="en-US"/>
    </w:rPr>
  </w:style>
  <w:style w:type="character" w:styleId="FollowedHyperlink">
    <w:name w:val="FollowedHyperlink"/>
    <w:uiPriority w:val="99"/>
    <w:rsid w:val="00AF2D09"/>
    <w:rPr>
      <w:rFonts w:cs="Times New Roman"/>
      <w:color w:val="800080"/>
      <w:u w:val="single"/>
    </w:rPr>
  </w:style>
  <w:style w:type="paragraph" w:customStyle="1" w:styleId="Default">
    <w:name w:val="Default"/>
    <w:rsid w:val="00FE74EA"/>
    <w:pPr>
      <w:autoSpaceDE w:val="0"/>
      <w:autoSpaceDN w:val="0"/>
      <w:adjustRightInd w:val="0"/>
    </w:pPr>
    <w:rPr>
      <w:color w:val="000000"/>
      <w:sz w:val="24"/>
      <w:szCs w:val="24"/>
    </w:rPr>
  </w:style>
  <w:style w:type="table" w:styleId="TableGrid">
    <w:name w:val="Table Grid"/>
    <w:basedOn w:val="TableNormal"/>
    <w:uiPriority w:val="99"/>
    <w:rsid w:val="000F5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193B67"/>
    <w:pPr>
      <w:spacing w:line="288" w:lineRule="auto"/>
      <w:ind w:left="720"/>
      <w:contextualSpacing/>
      <w:jc w:val="left"/>
    </w:pPr>
    <w:rPr>
      <w:rFonts w:cs="Times New Roman"/>
    </w:rPr>
  </w:style>
  <w:style w:type="paragraph" w:customStyle="1" w:styleId="purple">
    <w:name w:val="purple"/>
    <w:basedOn w:val="Normal"/>
    <w:uiPriority w:val="99"/>
    <w:rsid w:val="00193B67"/>
    <w:pPr>
      <w:spacing w:after="175" w:line="240" w:lineRule="auto"/>
      <w:jc w:val="left"/>
    </w:pPr>
    <w:rPr>
      <w:color w:val="6B7E9D"/>
      <w:sz w:val="15"/>
      <w:szCs w:val="15"/>
      <w:lang w:val="en-US"/>
    </w:rPr>
  </w:style>
  <w:style w:type="paragraph" w:styleId="BalloonText">
    <w:name w:val="Balloon Text"/>
    <w:basedOn w:val="Normal"/>
    <w:link w:val="BalloonTextChar"/>
    <w:uiPriority w:val="99"/>
    <w:semiHidden/>
    <w:rsid w:val="000E049C"/>
    <w:rPr>
      <w:rFonts w:ascii="Tahoma" w:hAnsi="Tahoma" w:cs="Tahoma"/>
      <w:sz w:val="16"/>
      <w:szCs w:val="16"/>
    </w:rPr>
  </w:style>
  <w:style w:type="character" w:customStyle="1" w:styleId="BalloonTextChar">
    <w:name w:val="Balloon Text Char"/>
    <w:link w:val="BalloonText"/>
    <w:uiPriority w:val="99"/>
    <w:semiHidden/>
    <w:locked/>
    <w:rsid w:val="00317DA9"/>
    <w:rPr>
      <w:rFonts w:cs="Arial"/>
      <w:sz w:val="2"/>
      <w:lang w:val="sl-SI" w:eastAsia="x-none"/>
    </w:rPr>
  </w:style>
  <w:style w:type="paragraph" w:styleId="CommentText">
    <w:name w:val="annotation text"/>
    <w:basedOn w:val="Normal"/>
    <w:link w:val="CommentTextChar"/>
    <w:uiPriority w:val="99"/>
    <w:rsid w:val="00402B9E"/>
    <w:rPr>
      <w:sz w:val="20"/>
      <w:szCs w:val="20"/>
    </w:rPr>
  </w:style>
  <w:style w:type="character" w:customStyle="1" w:styleId="CommentTextChar">
    <w:name w:val="Comment Text Char"/>
    <w:link w:val="CommentText"/>
    <w:uiPriority w:val="99"/>
    <w:locked/>
    <w:rsid w:val="00402B9E"/>
    <w:rPr>
      <w:rFonts w:ascii="Arial" w:hAnsi="Arial" w:cs="Arial"/>
      <w:lang w:val="x-none" w:eastAsia="en-US"/>
    </w:rPr>
  </w:style>
  <w:style w:type="paragraph" w:styleId="CommentSubject">
    <w:name w:val="annotation subject"/>
    <w:basedOn w:val="CommentText"/>
    <w:next w:val="CommentText"/>
    <w:link w:val="CommentSubjectChar"/>
    <w:uiPriority w:val="99"/>
    <w:rsid w:val="00402B9E"/>
    <w:rPr>
      <w:b/>
      <w:bCs/>
    </w:rPr>
  </w:style>
  <w:style w:type="character" w:customStyle="1" w:styleId="CommentSubjectChar">
    <w:name w:val="Comment Subject Char"/>
    <w:link w:val="CommentSubject"/>
    <w:uiPriority w:val="99"/>
    <w:locked/>
    <w:rsid w:val="00402B9E"/>
    <w:rPr>
      <w:rFonts w:ascii="Arial" w:hAnsi="Arial" w:cs="Arial"/>
      <w:b/>
      <w:bCs/>
      <w:lang w:val="x-none" w:eastAsia="en-US"/>
    </w:rPr>
  </w:style>
  <w:style w:type="character" w:customStyle="1" w:styleId="Besediloograde">
    <w:name w:val="Besedilo ograde"/>
    <w:uiPriority w:val="99"/>
    <w:semiHidden/>
    <w:rsid w:val="00B21C57"/>
    <w:rPr>
      <w:rFonts w:cs="Times New Roman"/>
      <w:color w:val="808080"/>
    </w:rPr>
  </w:style>
  <w:style w:type="character" w:styleId="Strong">
    <w:name w:val="Strong"/>
    <w:uiPriority w:val="22"/>
    <w:qFormat/>
    <w:rsid w:val="00E224A5"/>
    <w:rPr>
      <w:rFonts w:cs="Times New Roman"/>
      <w:b/>
      <w:bCs/>
    </w:rPr>
  </w:style>
  <w:style w:type="paragraph" w:customStyle="1" w:styleId="text">
    <w:name w:val="text"/>
    <w:basedOn w:val="Normal"/>
    <w:rsid w:val="00D16DE5"/>
    <w:pPr>
      <w:ind w:firstLine="340"/>
    </w:pPr>
    <w:rPr>
      <w:rFonts w:ascii="Times New Roman" w:eastAsia="Batang" w:hAnsi="Times New Roman" w:cs="Times New Roman"/>
      <w:szCs w:val="24"/>
      <w:lang w:val="en-US" w:eastAsia="ko-KR"/>
    </w:rPr>
  </w:style>
  <w:style w:type="paragraph" w:customStyle="1" w:styleId="naspovz">
    <w:name w:val="nas_povz"/>
    <w:basedOn w:val="Normal"/>
    <w:next w:val="Normal"/>
    <w:rsid w:val="00D16DE5"/>
    <w:pPr>
      <w:spacing w:before="360" w:after="240" w:line="240" w:lineRule="auto"/>
      <w:jc w:val="left"/>
    </w:pPr>
    <w:rPr>
      <w:rFonts w:eastAsia="Batang" w:cs="Times New Roman"/>
      <w:b/>
      <w:szCs w:val="24"/>
      <w:lang w:val="en-US" w:eastAsia="ko-KR"/>
    </w:rPr>
  </w:style>
  <w:style w:type="paragraph" w:customStyle="1" w:styleId="Povzetek">
    <w:name w:val="Povzetek"/>
    <w:basedOn w:val="Normal"/>
    <w:link w:val="PovzetekChar"/>
    <w:qFormat/>
    <w:rsid w:val="00B00250"/>
    <w:pPr>
      <w:spacing w:line="240" w:lineRule="auto"/>
      <w:jc w:val="left"/>
    </w:pPr>
    <w:rPr>
      <w:rFonts w:cs="Calibri"/>
      <w:i/>
    </w:rPr>
  </w:style>
  <w:style w:type="character" w:customStyle="1" w:styleId="PovzetekChar">
    <w:name w:val="Povzetek Char"/>
    <w:basedOn w:val="DefaultParagraphFont"/>
    <w:link w:val="Povzetek"/>
    <w:rsid w:val="00B00250"/>
    <w:rPr>
      <w:rFonts w:ascii="Calibri" w:hAnsi="Calibri" w:cs="Calibri"/>
      <w:i/>
      <w:sz w:val="24"/>
      <w:szCs w:val="22"/>
      <w:lang w:eastAsia="en-US"/>
    </w:rPr>
  </w:style>
  <w:style w:type="paragraph" w:customStyle="1" w:styleId="Opombe">
    <w:name w:val="Opombe"/>
    <w:basedOn w:val="Normal"/>
    <w:link w:val="OpombeChar"/>
    <w:qFormat/>
    <w:rsid w:val="00D07E8A"/>
  </w:style>
  <w:style w:type="character" w:customStyle="1" w:styleId="OpombeChar">
    <w:name w:val="Opombe Char"/>
    <w:basedOn w:val="DefaultParagraphFont"/>
    <w:link w:val="Opombe"/>
    <w:rsid w:val="00D07E8A"/>
    <w:rPr>
      <w:rFonts w:ascii="Arial" w:hAnsi="Arial" w:cs="Arial"/>
      <w:sz w:val="22"/>
      <w:szCs w:val="22"/>
      <w:lang w:eastAsia="en-US"/>
    </w:rPr>
  </w:style>
  <w:style w:type="paragraph" w:styleId="TOCHeading">
    <w:name w:val="TOC Heading"/>
    <w:basedOn w:val="Heading1"/>
    <w:next w:val="Normal"/>
    <w:uiPriority w:val="39"/>
    <w:unhideWhenUsed/>
    <w:qFormat/>
    <w:rsid w:val="000029B7"/>
    <w:pPr>
      <w:keepNext/>
      <w:keepLines/>
      <w:widowControl/>
      <w:numPr>
        <w:numId w:val="0"/>
      </w:numPr>
      <w:spacing w:before="240" w:after="0" w:line="259" w:lineRule="auto"/>
      <w:outlineLvl w:val="9"/>
    </w:pPr>
    <w:rPr>
      <w:rFonts w:asciiTheme="majorHAnsi" w:eastAsiaTheme="majorEastAsia" w:hAnsiTheme="majorHAnsi" w:cstheme="majorBidi"/>
      <w:b w:val="0"/>
      <w:bCs w:val="0"/>
      <w:caps w:val="0"/>
      <w:color w:val="0F4761" w:themeColor="accent1" w:themeShade="BF"/>
      <w:kern w:val="0"/>
      <w:sz w:val="32"/>
    </w:rPr>
  </w:style>
  <w:style w:type="character" w:styleId="UnresolvedMention">
    <w:name w:val="Unresolved Mention"/>
    <w:basedOn w:val="DefaultParagraphFont"/>
    <w:uiPriority w:val="99"/>
    <w:semiHidden/>
    <w:unhideWhenUsed/>
    <w:rsid w:val="00FC41B9"/>
    <w:rPr>
      <w:color w:val="605E5C"/>
      <w:shd w:val="clear" w:color="auto" w:fill="E1DFDD"/>
    </w:rPr>
  </w:style>
  <w:style w:type="paragraph" w:styleId="NormalWeb">
    <w:name w:val="Normal (Web)"/>
    <w:basedOn w:val="Normal"/>
    <w:uiPriority w:val="99"/>
    <w:semiHidden/>
    <w:unhideWhenUsed/>
    <w:locked/>
    <w:rsid w:val="008447A6"/>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5001">
      <w:bodyDiv w:val="1"/>
      <w:marLeft w:val="0"/>
      <w:marRight w:val="0"/>
      <w:marTop w:val="0"/>
      <w:marBottom w:val="0"/>
      <w:divBdr>
        <w:top w:val="none" w:sz="0" w:space="0" w:color="auto"/>
        <w:left w:val="none" w:sz="0" w:space="0" w:color="auto"/>
        <w:bottom w:val="none" w:sz="0" w:space="0" w:color="auto"/>
        <w:right w:val="none" w:sz="0" w:space="0" w:color="auto"/>
      </w:divBdr>
    </w:div>
    <w:div w:id="87240568">
      <w:bodyDiv w:val="1"/>
      <w:marLeft w:val="0"/>
      <w:marRight w:val="0"/>
      <w:marTop w:val="0"/>
      <w:marBottom w:val="0"/>
      <w:divBdr>
        <w:top w:val="none" w:sz="0" w:space="0" w:color="auto"/>
        <w:left w:val="none" w:sz="0" w:space="0" w:color="auto"/>
        <w:bottom w:val="none" w:sz="0" w:space="0" w:color="auto"/>
        <w:right w:val="none" w:sz="0" w:space="0" w:color="auto"/>
      </w:divBdr>
    </w:div>
    <w:div w:id="101732562">
      <w:bodyDiv w:val="1"/>
      <w:marLeft w:val="0"/>
      <w:marRight w:val="0"/>
      <w:marTop w:val="0"/>
      <w:marBottom w:val="0"/>
      <w:divBdr>
        <w:top w:val="none" w:sz="0" w:space="0" w:color="auto"/>
        <w:left w:val="none" w:sz="0" w:space="0" w:color="auto"/>
        <w:bottom w:val="none" w:sz="0" w:space="0" w:color="auto"/>
        <w:right w:val="none" w:sz="0" w:space="0" w:color="auto"/>
      </w:divBdr>
    </w:div>
    <w:div w:id="142620002">
      <w:bodyDiv w:val="1"/>
      <w:marLeft w:val="0"/>
      <w:marRight w:val="0"/>
      <w:marTop w:val="0"/>
      <w:marBottom w:val="0"/>
      <w:divBdr>
        <w:top w:val="none" w:sz="0" w:space="0" w:color="auto"/>
        <w:left w:val="none" w:sz="0" w:space="0" w:color="auto"/>
        <w:bottom w:val="none" w:sz="0" w:space="0" w:color="auto"/>
        <w:right w:val="none" w:sz="0" w:space="0" w:color="auto"/>
      </w:divBdr>
    </w:div>
    <w:div w:id="221135357">
      <w:bodyDiv w:val="1"/>
      <w:marLeft w:val="0"/>
      <w:marRight w:val="0"/>
      <w:marTop w:val="0"/>
      <w:marBottom w:val="0"/>
      <w:divBdr>
        <w:top w:val="none" w:sz="0" w:space="0" w:color="auto"/>
        <w:left w:val="none" w:sz="0" w:space="0" w:color="auto"/>
        <w:bottom w:val="none" w:sz="0" w:space="0" w:color="auto"/>
        <w:right w:val="none" w:sz="0" w:space="0" w:color="auto"/>
      </w:divBdr>
    </w:div>
    <w:div w:id="365836021">
      <w:marLeft w:val="0"/>
      <w:marRight w:val="0"/>
      <w:marTop w:val="0"/>
      <w:marBottom w:val="0"/>
      <w:divBdr>
        <w:top w:val="none" w:sz="0" w:space="0" w:color="auto"/>
        <w:left w:val="none" w:sz="0" w:space="0" w:color="auto"/>
        <w:bottom w:val="none" w:sz="0" w:space="0" w:color="auto"/>
        <w:right w:val="none" w:sz="0" w:space="0" w:color="auto"/>
      </w:divBdr>
      <w:divsChild>
        <w:div w:id="365836030">
          <w:marLeft w:val="0"/>
          <w:marRight w:val="0"/>
          <w:marTop w:val="0"/>
          <w:marBottom w:val="0"/>
          <w:divBdr>
            <w:top w:val="none" w:sz="0" w:space="0" w:color="auto"/>
            <w:left w:val="none" w:sz="0" w:space="0" w:color="auto"/>
            <w:bottom w:val="none" w:sz="0" w:space="0" w:color="auto"/>
            <w:right w:val="none" w:sz="0" w:space="0" w:color="auto"/>
          </w:divBdr>
          <w:divsChild>
            <w:div w:id="365836023">
              <w:marLeft w:val="0"/>
              <w:marRight w:val="0"/>
              <w:marTop w:val="0"/>
              <w:marBottom w:val="0"/>
              <w:divBdr>
                <w:top w:val="none" w:sz="0" w:space="0" w:color="auto"/>
                <w:left w:val="single" w:sz="48" w:space="0" w:color="EBC79E"/>
                <w:bottom w:val="none" w:sz="0" w:space="0" w:color="auto"/>
                <w:right w:val="single" w:sz="48" w:space="0" w:color="EBC79E"/>
              </w:divBdr>
              <w:divsChild>
                <w:div w:id="365836019">
                  <w:marLeft w:val="0"/>
                  <w:marRight w:val="0"/>
                  <w:marTop w:val="0"/>
                  <w:marBottom w:val="0"/>
                  <w:divBdr>
                    <w:top w:val="none" w:sz="0" w:space="0" w:color="auto"/>
                    <w:left w:val="none" w:sz="0" w:space="0" w:color="auto"/>
                    <w:bottom w:val="none" w:sz="0" w:space="0" w:color="auto"/>
                    <w:right w:val="none" w:sz="0" w:space="0" w:color="auto"/>
                  </w:divBdr>
                  <w:divsChild>
                    <w:div w:id="365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6">
      <w:marLeft w:val="0"/>
      <w:marRight w:val="0"/>
      <w:marTop w:val="0"/>
      <w:marBottom w:val="0"/>
      <w:divBdr>
        <w:top w:val="none" w:sz="0" w:space="0" w:color="auto"/>
        <w:left w:val="none" w:sz="0" w:space="0" w:color="auto"/>
        <w:bottom w:val="none" w:sz="0" w:space="0" w:color="auto"/>
        <w:right w:val="none" w:sz="0" w:space="0" w:color="auto"/>
      </w:divBdr>
      <w:divsChild>
        <w:div w:id="365836031">
          <w:marLeft w:val="0"/>
          <w:marRight w:val="0"/>
          <w:marTop w:val="0"/>
          <w:marBottom w:val="0"/>
          <w:divBdr>
            <w:top w:val="none" w:sz="0" w:space="0" w:color="auto"/>
            <w:left w:val="none" w:sz="0" w:space="0" w:color="auto"/>
            <w:bottom w:val="none" w:sz="0" w:space="0" w:color="auto"/>
            <w:right w:val="none" w:sz="0" w:space="0" w:color="auto"/>
          </w:divBdr>
          <w:divsChild>
            <w:div w:id="365836025">
              <w:marLeft w:val="0"/>
              <w:marRight w:val="0"/>
              <w:marTop w:val="0"/>
              <w:marBottom w:val="0"/>
              <w:divBdr>
                <w:top w:val="none" w:sz="0" w:space="0" w:color="auto"/>
                <w:left w:val="single" w:sz="48" w:space="0" w:color="EBC79E"/>
                <w:bottom w:val="none" w:sz="0" w:space="0" w:color="auto"/>
                <w:right w:val="single" w:sz="48" w:space="0" w:color="EBC79E"/>
              </w:divBdr>
              <w:divsChild>
                <w:div w:id="365836017">
                  <w:marLeft w:val="0"/>
                  <w:marRight w:val="0"/>
                  <w:marTop w:val="0"/>
                  <w:marBottom w:val="0"/>
                  <w:divBdr>
                    <w:top w:val="none" w:sz="0" w:space="0" w:color="auto"/>
                    <w:left w:val="none" w:sz="0" w:space="0" w:color="auto"/>
                    <w:bottom w:val="none" w:sz="0" w:space="0" w:color="auto"/>
                    <w:right w:val="none" w:sz="0" w:space="0" w:color="auto"/>
                  </w:divBdr>
                  <w:divsChild>
                    <w:div w:id="3658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7">
      <w:marLeft w:val="0"/>
      <w:marRight w:val="0"/>
      <w:marTop w:val="0"/>
      <w:marBottom w:val="0"/>
      <w:divBdr>
        <w:top w:val="none" w:sz="0" w:space="0" w:color="auto"/>
        <w:left w:val="none" w:sz="0" w:space="0" w:color="auto"/>
        <w:bottom w:val="none" w:sz="0" w:space="0" w:color="auto"/>
        <w:right w:val="none" w:sz="0" w:space="0" w:color="auto"/>
      </w:divBdr>
      <w:divsChild>
        <w:div w:id="365836029">
          <w:marLeft w:val="0"/>
          <w:marRight w:val="0"/>
          <w:marTop w:val="0"/>
          <w:marBottom w:val="0"/>
          <w:divBdr>
            <w:top w:val="none" w:sz="0" w:space="0" w:color="auto"/>
            <w:left w:val="none" w:sz="0" w:space="0" w:color="auto"/>
            <w:bottom w:val="none" w:sz="0" w:space="0" w:color="auto"/>
            <w:right w:val="none" w:sz="0" w:space="0" w:color="auto"/>
          </w:divBdr>
          <w:divsChild>
            <w:div w:id="365836020">
              <w:marLeft w:val="0"/>
              <w:marRight w:val="0"/>
              <w:marTop w:val="0"/>
              <w:marBottom w:val="0"/>
              <w:divBdr>
                <w:top w:val="none" w:sz="0" w:space="0" w:color="auto"/>
                <w:left w:val="single" w:sz="48" w:space="0" w:color="EBC79E"/>
                <w:bottom w:val="none" w:sz="0" w:space="0" w:color="auto"/>
                <w:right w:val="single" w:sz="48" w:space="0" w:color="EBC79E"/>
              </w:divBdr>
              <w:divsChild>
                <w:div w:id="365836018">
                  <w:marLeft w:val="0"/>
                  <w:marRight w:val="0"/>
                  <w:marTop w:val="0"/>
                  <w:marBottom w:val="0"/>
                  <w:divBdr>
                    <w:top w:val="none" w:sz="0" w:space="0" w:color="auto"/>
                    <w:left w:val="none" w:sz="0" w:space="0" w:color="auto"/>
                    <w:bottom w:val="none" w:sz="0" w:space="0" w:color="auto"/>
                    <w:right w:val="none" w:sz="0" w:space="0" w:color="auto"/>
                  </w:divBdr>
                  <w:divsChild>
                    <w:div w:id="3658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32">
      <w:marLeft w:val="0"/>
      <w:marRight w:val="0"/>
      <w:marTop w:val="0"/>
      <w:marBottom w:val="0"/>
      <w:divBdr>
        <w:top w:val="none" w:sz="0" w:space="0" w:color="auto"/>
        <w:left w:val="none" w:sz="0" w:space="0" w:color="auto"/>
        <w:bottom w:val="none" w:sz="0" w:space="0" w:color="auto"/>
        <w:right w:val="none" w:sz="0" w:space="0" w:color="auto"/>
      </w:divBdr>
    </w:div>
    <w:div w:id="392196257">
      <w:bodyDiv w:val="1"/>
      <w:marLeft w:val="0"/>
      <w:marRight w:val="0"/>
      <w:marTop w:val="0"/>
      <w:marBottom w:val="0"/>
      <w:divBdr>
        <w:top w:val="none" w:sz="0" w:space="0" w:color="auto"/>
        <w:left w:val="none" w:sz="0" w:space="0" w:color="auto"/>
        <w:bottom w:val="none" w:sz="0" w:space="0" w:color="auto"/>
        <w:right w:val="none" w:sz="0" w:space="0" w:color="auto"/>
      </w:divBdr>
    </w:div>
    <w:div w:id="1074666370">
      <w:bodyDiv w:val="1"/>
      <w:marLeft w:val="0"/>
      <w:marRight w:val="0"/>
      <w:marTop w:val="0"/>
      <w:marBottom w:val="0"/>
      <w:divBdr>
        <w:top w:val="none" w:sz="0" w:space="0" w:color="auto"/>
        <w:left w:val="none" w:sz="0" w:space="0" w:color="auto"/>
        <w:bottom w:val="none" w:sz="0" w:space="0" w:color="auto"/>
        <w:right w:val="none" w:sz="0" w:space="0" w:color="auto"/>
      </w:divBdr>
    </w:div>
    <w:div w:id="2042127223">
      <w:bodyDiv w:val="1"/>
      <w:marLeft w:val="0"/>
      <w:marRight w:val="0"/>
      <w:marTop w:val="0"/>
      <w:marBottom w:val="0"/>
      <w:divBdr>
        <w:top w:val="none" w:sz="0" w:space="0" w:color="auto"/>
        <w:left w:val="none" w:sz="0" w:space="0" w:color="auto"/>
        <w:bottom w:val="none" w:sz="0" w:space="0" w:color="auto"/>
        <w:right w:val="none" w:sz="0" w:space="0" w:color="auto"/>
      </w:divBdr>
    </w:div>
    <w:div w:id="2076586182">
      <w:bodyDiv w:val="1"/>
      <w:marLeft w:val="0"/>
      <w:marRight w:val="0"/>
      <w:marTop w:val="0"/>
      <w:marBottom w:val="0"/>
      <w:divBdr>
        <w:top w:val="none" w:sz="0" w:space="0" w:color="auto"/>
        <w:left w:val="none" w:sz="0" w:space="0" w:color="auto"/>
        <w:bottom w:val="none" w:sz="0" w:space="0" w:color="auto"/>
        <w:right w:val="none" w:sz="0" w:space="0" w:color="auto"/>
      </w:divBdr>
    </w:div>
    <w:div w:id="20971684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public.reso-urce.org/8_principles.html" TargetMode="External"/><Relationship Id="rId3" Type="http://schemas.openxmlformats.org/officeDocument/2006/relationships/styles" Target="styles.xml"/><Relationship Id="rId21" Type="http://schemas.openxmlformats.org/officeDocument/2006/relationships/hyperlink" Target="https://doi.org/10.31449/upinf.238"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podatki.gov.si/posredovanje-podatkov/kaj-so-od-prti-podatki" TargetMode="External"/><Relationship Id="rId2" Type="http://schemas.openxmlformats.org/officeDocument/2006/relationships/numbering" Target="numbering.xml"/><Relationship Id="rId16" Type="http://schemas.openxmlformats.org/officeDocument/2006/relationships/hyperlink" Target="https://obamawhitehouse.archives.gov/the-press-office/transparency-and-open-government" TargetMode="External"/><Relationship Id="rId20" Type="http://schemas.openxmlformats.org/officeDocument/2006/relationships/hyperlink" Target="https://ieeexplore.ieee.org/document/80293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srs.si/pregledPredpisa?id=ZAKO4868"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5stardata.info/e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ur-lex.europa.eu/eli/dir/2003/98/oj"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Navodila%20za%20izdelavo%20diplomske%20naloge%20F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47A2B8EB-7D71-4F33-A501-0CE7598D0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Navodila za izdelavo diplomske naloge FG</Template>
  <TotalTime>30</TotalTime>
  <Pages>17</Pages>
  <Words>2378</Words>
  <Characters>13558</Characters>
  <Application>Microsoft Office Word</Application>
  <DocSecurity>0</DocSecurity>
  <Lines>112</Lines>
  <Paragraphs>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ProjektnaNaloga</vt:lpstr>
      <vt:lpstr>Navodila za pisanje diplomskih nalog UM FERI</vt:lpstr>
    </vt:vector>
  </TitlesOfParts>
  <Company>UM FERI</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ProjektnaNaloga</dc:title>
  <dc:subject/>
  <dc:creator>Tibor Vito Šušnjara</dc:creator>
  <cp:keywords/>
  <dc:description/>
  <cp:lastModifiedBy>Darinka Verdonik</cp:lastModifiedBy>
  <cp:revision>12</cp:revision>
  <cp:lastPrinted>2025-02-06T11:57:00Z</cp:lastPrinted>
  <dcterms:created xsi:type="dcterms:W3CDTF">2025-02-26T11:50:00Z</dcterms:created>
  <dcterms:modified xsi:type="dcterms:W3CDTF">2025-03-06T14:45:00Z</dcterms:modified>
</cp:coreProperties>
</file>